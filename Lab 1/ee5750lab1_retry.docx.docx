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CF0" w:rsidRDefault="00302DCD" w:rsidP="00302DCD">
      <w:pPr>
        <w:spacing w:line="240" w:lineRule="auto"/>
      </w:pPr>
      <w:r>
        <w:t xml:space="preserve">Sine, Cos, </w:t>
      </w:r>
      <w:proofErr w:type="spellStart"/>
      <w:r>
        <w:t>Sin+Cos</w:t>
      </w:r>
      <w:proofErr w:type="spellEnd"/>
    </w:p>
    <w:p w:rsidR="00302DCD" w:rsidRDefault="00302DCD" w:rsidP="00302DCD">
      <w:pPr>
        <w:spacing w:line="240" w:lineRule="auto"/>
      </w:pPr>
      <w:proofErr w:type="spellStart"/>
      <w:r>
        <w:t>SinAmp</w:t>
      </w:r>
      <w:proofErr w:type="spellEnd"/>
      <w:r>
        <w:t>=1</w:t>
      </w:r>
      <w:r w:rsidR="007A698D">
        <w:t>0</w:t>
      </w:r>
    </w:p>
    <w:p w:rsidR="00302DCD" w:rsidRDefault="00302DCD" w:rsidP="00302DCD">
      <w:pPr>
        <w:spacing w:line="240" w:lineRule="auto"/>
      </w:pPr>
      <w:proofErr w:type="spellStart"/>
      <w:r>
        <w:t>CosAmp</w:t>
      </w:r>
      <w:proofErr w:type="spellEnd"/>
      <w:r>
        <w:t>=1</w:t>
      </w:r>
      <w:r w:rsidR="007A698D">
        <w:t>0</w:t>
      </w:r>
    </w:p>
    <w:p w:rsidR="00302DCD" w:rsidRDefault="00302DCD" w:rsidP="00302DCD">
      <w:pPr>
        <w:spacing w:line="240" w:lineRule="auto"/>
      </w:pPr>
      <w:r>
        <w:t>F=1</w:t>
      </w:r>
    </w:p>
    <w:p w:rsidR="00302DCD" w:rsidRDefault="00302DCD" w:rsidP="00302DCD">
      <w:pPr>
        <w:spacing w:line="240" w:lineRule="auto"/>
      </w:pPr>
    </w:p>
    <w:p w:rsidR="00302DC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01679D55" wp14:editId="08FA16A6">
            <wp:extent cx="5943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302DCD" w:rsidRDefault="007A698D" w:rsidP="00302D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8BAEC1" wp14:editId="76AA4AB8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302DCD" w:rsidRDefault="00302DCD" w:rsidP="00302DCD">
      <w:pPr>
        <w:spacing w:line="240" w:lineRule="auto"/>
      </w:pPr>
      <w:proofErr w:type="spellStart"/>
      <w:r>
        <w:t>SinAmp</w:t>
      </w:r>
      <w:proofErr w:type="spellEnd"/>
      <w:r>
        <w:t>=1</w:t>
      </w:r>
    </w:p>
    <w:p w:rsidR="00302DCD" w:rsidRDefault="00302DCD" w:rsidP="00302DCD">
      <w:pPr>
        <w:spacing w:line="240" w:lineRule="auto"/>
      </w:pPr>
      <w:proofErr w:type="spellStart"/>
      <w:r>
        <w:t>CosAmp</w:t>
      </w:r>
      <w:proofErr w:type="spellEnd"/>
      <w:r>
        <w:t>=1</w:t>
      </w:r>
    </w:p>
    <w:p w:rsidR="00302DCD" w:rsidRDefault="00302DCD" w:rsidP="00302DCD">
      <w:pPr>
        <w:spacing w:line="240" w:lineRule="auto"/>
      </w:pPr>
      <w:r>
        <w:t>F=</w:t>
      </w:r>
      <w:r w:rsidR="007A698D">
        <w:t>1</w:t>
      </w:r>
    </w:p>
    <w:p w:rsidR="00302DCD" w:rsidRDefault="007A698D" w:rsidP="00302D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EFA1E5F" wp14:editId="3D65181E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8D" w:rsidRDefault="007A698D" w:rsidP="00302DCD">
      <w:pPr>
        <w:spacing w:line="240" w:lineRule="auto"/>
      </w:pPr>
    </w:p>
    <w:p w:rsidR="00302DCD" w:rsidRDefault="00302DCD" w:rsidP="00302DCD">
      <w:pPr>
        <w:spacing w:line="240" w:lineRule="auto"/>
      </w:pPr>
    </w:p>
    <w:p w:rsidR="007A698D" w:rsidRDefault="007A698D" w:rsidP="00302DCD">
      <w:pPr>
        <w:spacing w:line="240" w:lineRule="auto"/>
      </w:pPr>
      <w:r>
        <w:t>Amp=1</w:t>
      </w:r>
    </w:p>
    <w:p w:rsidR="007A698D" w:rsidRDefault="007A698D" w:rsidP="00302DCD">
      <w:pPr>
        <w:spacing w:line="240" w:lineRule="auto"/>
      </w:pPr>
      <w:r>
        <w:t>F=0.5</w:t>
      </w:r>
    </w:p>
    <w:p w:rsidR="00302DC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72CD12D9" wp14:editId="07906088">
            <wp:extent cx="5943600" cy="3158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8D" w:rsidRDefault="007A698D" w:rsidP="00302DCD">
      <w:pPr>
        <w:spacing w:line="240" w:lineRule="auto"/>
      </w:pPr>
    </w:p>
    <w:p w:rsidR="007A698D" w:rsidRDefault="007A698D" w:rsidP="00302DCD">
      <w:pPr>
        <w:spacing w:line="240" w:lineRule="auto"/>
      </w:pPr>
    </w:p>
    <w:p w:rsidR="007A698D" w:rsidRDefault="007A698D" w:rsidP="00302DCD">
      <w:pPr>
        <w:spacing w:line="240" w:lineRule="auto"/>
      </w:pPr>
      <w:r>
        <w:lastRenderedPageBreak/>
        <w:t>F=0.1</w:t>
      </w:r>
    </w:p>
    <w:p w:rsidR="007A698D" w:rsidRDefault="007A698D" w:rsidP="00302DCD">
      <w:pPr>
        <w:spacing w:line="240" w:lineRule="auto"/>
      </w:pPr>
      <w:r>
        <w:t>Amp=1</w:t>
      </w:r>
    </w:p>
    <w:p w:rsidR="007A698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0E95D0C1" wp14:editId="0413D641">
            <wp:extent cx="5943600" cy="3193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8D" w:rsidRDefault="007A698D" w:rsidP="00302DCD">
      <w:pPr>
        <w:spacing w:line="240" w:lineRule="auto"/>
      </w:pPr>
    </w:p>
    <w:p w:rsidR="007A698D" w:rsidRDefault="007A698D" w:rsidP="00302DCD">
      <w:pPr>
        <w:spacing w:line="240" w:lineRule="auto"/>
      </w:pPr>
      <w:r>
        <w:t>F=1</w:t>
      </w:r>
    </w:p>
    <w:p w:rsidR="007A698D" w:rsidRDefault="007A698D" w:rsidP="00302DCD">
      <w:pPr>
        <w:spacing w:line="240" w:lineRule="auto"/>
      </w:pPr>
      <w:r>
        <w:t>Amp=5</w:t>
      </w:r>
    </w:p>
    <w:p w:rsidR="007A698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5CE6F0DF" wp14:editId="10C4379B">
            <wp:extent cx="5943600" cy="3235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8D" w:rsidRDefault="007A698D" w:rsidP="00302DCD">
      <w:pPr>
        <w:spacing w:line="240" w:lineRule="auto"/>
      </w:pPr>
    </w:p>
    <w:p w:rsidR="007A698D" w:rsidRDefault="007A698D" w:rsidP="00302DCD">
      <w:pPr>
        <w:spacing w:line="240" w:lineRule="auto"/>
      </w:pPr>
      <w:r>
        <w:lastRenderedPageBreak/>
        <w:t>F=1</w:t>
      </w:r>
    </w:p>
    <w:p w:rsidR="007A698D" w:rsidRDefault="007A698D" w:rsidP="00302DCD">
      <w:pPr>
        <w:spacing w:line="240" w:lineRule="auto"/>
      </w:pPr>
      <w:r>
        <w:t>Amp=10</w:t>
      </w:r>
    </w:p>
    <w:p w:rsidR="007A698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03020289" wp14:editId="656FD4CA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8D" w:rsidRDefault="007A698D" w:rsidP="00302DCD">
      <w:pPr>
        <w:spacing w:line="240" w:lineRule="auto"/>
      </w:pPr>
    </w:p>
    <w:p w:rsidR="007A698D" w:rsidRDefault="007A698D" w:rsidP="00302DCD">
      <w:pPr>
        <w:spacing w:line="240" w:lineRule="auto"/>
      </w:pPr>
      <w:proofErr w:type="spellStart"/>
      <w:r>
        <w:t>PassThrough</w:t>
      </w:r>
      <w:proofErr w:type="spellEnd"/>
    </w:p>
    <w:p w:rsidR="007A698D" w:rsidRDefault="007A698D" w:rsidP="00302DCD">
      <w:pPr>
        <w:spacing w:line="240" w:lineRule="auto"/>
      </w:pPr>
      <w:r>
        <w:t>F=1</w:t>
      </w:r>
    </w:p>
    <w:p w:rsidR="009341CE" w:rsidRDefault="007A698D" w:rsidP="00302DCD">
      <w:pPr>
        <w:spacing w:line="240" w:lineRule="auto"/>
      </w:pPr>
      <w:r>
        <w:t>Amp=10</w:t>
      </w:r>
    </w:p>
    <w:p w:rsidR="007A698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7BA21EAE" wp14:editId="79F57EDA">
            <wp:extent cx="5943600" cy="3158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  <w:proofErr w:type="spellStart"/>
      <w:r>
        <w:lastRenderedPageBreak/>
        <w:t>Passthrough</w:t>
      </w:r>
      <w:proofErr w:type="spellEnd"/>
    </w:p>
    <w:p w:rsidR="009341CE" w:rsidRDefault="009341CE" w:rsidP="00302DCD">
      <w:pPr>
        <w:spacing w:line="240" w:lineRule="auto"/>
      </w:pPr>
      <w:r>
        <w:t>Amp=1</w:t>
      </w:r>
    </w:p>
    <w:p w:rsidR="009341CE" w:rsidRDefault="009341CE" w:rsidP="00302DCD">
      <w:pPr>
        <w:spacing w:line="240" w:lineRule="auto"/>
      </w:pPr>
      <w:r>
        <w:t>F=1</w:t>
      </w:r>
    </w:p>
    <w:p w:rsidR="009341CE" w:rsidRDefault="009341CE" w:rsidP="00302DCD">
      <w:pPr>
        <w:spacing w:line="240" w:lineRule="auto"/>
      </w:pPr>
      <w:r>
        <w:rPr>
          <w:noProof/>
        </w:rPr>
        <w:drawing>
          <wp:inline distT="0" distB="0" distL="0" distR="0" wp14:anchorId="0FDEE972" wp14:editId="13CAAA2A">
            <wp:extent cx="594360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9341CE" w:rsidRDefault="009341CE" w:rsidP="00302DCD">
      <w:pPr>
        <w:spacing w:line="240" w:lineRule="auto"/>
      </w:pPr>
      <w:r>
        <w:t>Override</w:t>
      </w:r>
    </w:p>
    <w:p w:rsidR="009341CE" w:rsidRDefault="009341CE" w:rsidP="00302DCD">
      <w:pPr>
        <w:spacing w:line="240" w:lineRule="auto"/>
      </w:pPr>
      <w:r>
        <w:t>Amp=1</w:t>
      </w:r>
    </w:p>
    <w:p w:rsidR="009341CE" w:rsidRDefault="009341CE" w:rsidP="00302DCD">
      <w:pPr>
        <w:spacing w:line="240" w:lineRule="auto"/>
      </w:pPr>
      <w:r>
        <w:t>F=1</w:t>
      </w:r>
      <w:r>
        <w:rPr>
          <w:noProof/>
        </w:rPr>
        <w:drawing>
          <wp:inline distT="0" distB="0" distL="0" distR="0" wp14:anchorId="5CF58569" wp14:editId="700D03D8">
            <wp:extent cx="5943600" cy="314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7A698D" w:rsidRDefault="007A698D" w:rsidP="00302DCD">
      <w:pPr>
        <w:spacing w:line="240" w:lineRule="auto"/>
      </w:pPr>
      <w:r>
        <w:t>Override</w:t>
      </w:r>
    </w:p>
    <w:p w:rsidR="007A698D" w:rsidRDefault="007A698D" w:rsidP="00302DCD">
      <w:pPr>
        <w:spacing w:line="240" w:lineRule="auto"/>
      </w:pPr>
      <w:r>
        <w:t>F=1</w:t>
      </w:r>
    </w:p>
    <w:p w:rsidR="007A698D" w:rsidRDefault="007A698D" w:rsidP="00302DCD">
      <w:pPr>
        <w:spacing w:line="240" w:lineRule="auto"/>
      </w:pPr>
      <w:r>
        <w:t>Amp=10</w:t>
      </w:r>
    </w:p>
    <w:p w:rsidR="007A698D" w:rsidRDefault="007A698D" w:rsidP="00302DCD">
      <w:pPr>
        <w:spacing w:line="240" w:lineRule="auto"/>
      </w:pPr>
      <w:r>
        <w:rPr>
          <w:noProof/>
        </w:rPr>
        <w:drawing>
          <wp:inline distT="0" distB="0" distL="0" distR="0" wp14:anchorId="4B5714C9" wp14:editId="46EB0E64">
            <wp:extent cx="5943600" cy="318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9341CE" w:rsidRDefault="009341CE" w:rsidP="00302DCD">
      <w:pPr>
        <w:spacing w:line="240" w:lineRule="auto"/>
      </w:pPr>
      <w:proofErr w:type="spellStart"/>
      <w:r>
        <w:t>Passthrough</w:t>
      </w:r>
      <w:proofErr w:type="spellEnd"/>
    </w:p>
    <w:p w:rsidR="009341CE" w:rsidRDefault="009341CE" w:rsidP="00302DCD">
      <w:pPr>
        <w:spacing w:line="240" w:lineRule="auto"/>
      </w:pPr>
      <w:r>
        <w:t>F=1 to 0.5</w:t>
      </w:r>
    </w:p>
    <w:p w:rsidR="009341CE" w:rsidRDefault="009341CE" w:rsidP="00302DCD">
      <w:pPr>
        <w:spacing w:line="240" w:lineRule="auto"/>
      </w:pPr>
      <w:r>
        <w:t>Amp=1</w:t>
      </w:r>
    </w:p>
    <w:p w:rsidR="009341CE" w:rsidRDefault="009341CE" w:rsidP="00302D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3F70A79" wp14:editId="30655295">
            <wp:extent cx="5943600" cy="3164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9341CE" w:rsidRDefault="009341CE" w:rsidP="00302DCD">
      <w:pPr>
        <w:spacing w:line="240" w:lineRule="auto"/>
      </w:pPr>
      <w:r>
        <w:t>Override</w:t>
      </w:r>
    </w:p>
    <w:p w:rsidR="009341CE" w:rsidRDefault="009341CE" w:rsidP="00302DCD">
      <w:pPr>
        <w:spacing w:line="240" w:lineRule="auto"/>
      </w:pPr>
      <w:r>
        <w:t>F=0.5</w:t>
      </w:r>
    </w:p>
    <w:p w:rsidR="009341CE" w:rsidRDefault="009341CE" w:rsidP="00302DCD">
      <w:pPr>
        <w:spacing w:line="240" w:lineRule="auto"/>
      </w:pPr>
      <w:r>
        <w:t>Amp=1</w:t>
      </w:r>
    </w:p>
    <w:p w:rsidR="009341CE" w:rsidRDefault="009341CE" w:rsidP="00302DCD">
      <w:pPr>
        <w:spacing w:line="240" w:lineRule="auto"/>
      </w:pPr>
      <w:r>
        <w:rPr>
          <w:noProof/>
        </w:rPr>
        <w:drawing>
          <wp:inline distT="0" distB="0" distL="0" distR="0" wp14:anchorId="69683CB2" wp14:editId="6762AB82">
            <wp:extent cx="5943600" cy="3161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9341CE" w:rsidRDefault="009341CE" w:rsidP="00302DCD">
      <w:pPr>
        <w:spacing w:line="240" w:lineRule="auto"/>
      </w:pPr>
    </w:p>
    <w:p w:rsidR="009341CE" w:rsidRDefault="009341CE" w:rsidP="00302DCD">
      <w:pPr>
        <w:spacing w:line="240" w:lineRule="auto"/>
      </w:pPr>
      <w:r>
        <w:lastRenderedPageBreak/>
        <w:t>Override</w:t>
      </w:r>
    </w:p>
    <w:p w:rsidR="009341CE" w:rsidRDefault="009341CE" w:rsidP="00302DCD">
      <w:pPr>
        <w:spacing w:line="240" w:lineRule="auto"/>
      </w:pPr>
      <w:r>
        <w:t>Amp=1 to 5</w:t>
      </w:r>
    </w:p>
    <w:p w:rsidR="009341CE" w:rsidRDefault="009341CE" w:rsidP="00302DCD">
      <w:pPr>
        <w:spacing w:line="240" w:lineRule="auto"/>
      </w:pPr>
      <w:r>
        <w:t>F=1</w:t>
      </w:r>
    </w:p>
    <w:p w:rsidR="009341CE" w:rsidRDefault="009341CE" w:rsidP="00302DCD">
      <w:pPr>
        <w:spacing w:line="240" w:lineRule="auto"/>
      </w:pPr>
      <w:r>
        <w:rPr>
          <w:noProof/>
        </w:rPr>
        <w:drawing>
          <wp:inline distT="0" distB="0" distL="0" distR="0" wp14:anchorId="08784E89" wp14:editId="09CEFC11">
            <wp:extent cx="6426000" cy="340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0290" cy="34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E" w:rsidRDefault="009341CE" w:rsidP="00302DCD">
      <w:pPr>
        <w:spacing w:line="240" w:lineRule="auto"/>
      </w:pPr>
    </w:p>
    <w:p w:rsidR="009341CE" w:rsidRDefault="00A73862" w:rsidP="00302DCD">
      <w:pPr>
        <w:spacing w:line="240" w:lineRule="auto"/>
      </w:pPr>
      <w:r>
        <w:t>8)</w:t>
      </w:r>
    </w:p>
    <w:p w:rsidR="00A73862" w:rsidRDefault="00A73862" w:rsidP="00302DCD">
      <w:pPr>
        <w:spacing w:line="240" w:lineRule="auto"/>
      </w:pPr>
      <w:r>
        <w:t>F=1</w:t>
      </w:r>
    </w:p>
    <w:p w:rsidR="00A73862" w:rsidRDefault="00A73862" w:rsidP="00302DCD">
      <w:pPr>
        <w:spacing w:line="240" w:lineRule="auto"/>
      </w:pPr>
      <w:r>
        <w:t>Amp=1</w:t>
      </w:r>
      <w:r w:rsidR="0047547D">
        <w:t>0</w:t>
      </w:r>
    </w:p>
    <w:p w:rsidR="00A73862" w:rsidRDefault="00A73862" w:rsidP="00302DCD">
      <w:pPr>
        <w:spacing w:line="240" w:lineRule="auto"/>
      </w:pPr>
      <w:proofErr w:type="spellStart"/>
      <w:r>
        <w:t>Passthrough</w:t>
      </w:r>
      <w:proofErr w:type="spellEnd"/>
    </w:p>
    <w:p w:rsidR="00AC1EFF" w:rsidRDefault="00AC1EFF" w:rsidP="00302DCD">
      <w:pPr>
        <w:spacing w:line="240" w:lineRule="auto"/>
      </w:pPr>
    </w:p>
    <w:p w:rsidR="00AC1EFF" w:rsidRDefault="00AC1EFF" w:rsidP="00302D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1BD9391" wp14:editId="00D99C24">
            <wp:extent cx="5943600" cy="3075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2" w:rsidRDefault="00A73862" w:rsidP="00302DCD">
      <w:pPr>
        <w:spacing w:line="240" w:lineRule="auto"/>
      </w:pPr>
    </w:p>
    <w:p w:rsidR="0047547D" w:rsidRDefault="0047547D" w:rsidP="00302DCD">
      <w:pPr>
        <w:spacing w:line="240" w:lineRule="auto"/>
      </w:pPr>
      <w:r>
        <w:t>F=1</w:t>
      </w:r>
    </w:p>
    <w:p w:rsidR="0047547D" w:rsidRDefault="0047547D" w:rsidP="00302DCD">
      <w:pPr>
        <w:spacing w:line="240" w:lineRule="auto"/>
      </w:pPr>
      <w:r>
        <w:t>Amp=1</w:t>
      </w:r>
    </w:p>
    <w:p w:rsidR="0047547D" w:rsidRDefault="0047547D" w:rsidP="00302DCD">
      <w:pPr>
        <w:spacing w:line="240" w:lineRule="auto"/>
      </w:pPr>
      <w:proofErr w:type="spellStart"/>
      <w:r>
        <w:t>Passthrough</w:t>
      </w:r>
      <w:proofErr w:type="spellEnd"/>
    </w:p>
    <w:p w:rsidR="0047547D" w:rsidRDefault="0047547D" w:rsidP="00302DCD">
      <w:pPr>
        <w:spacing w:line="240" w:lineRule="auto"/>
      </w:pPr>
    </w:p>
    <w:p w:rsidR="0047547D" w:rsidRDefault="0047547D" w:rsidP="00302DCD">
      <w:pPr>
        <w:spacing w:line="240" w:lineRule="auto"/>
      </w:pPr>
      <w:r>
        <w:rPr>
          <w:noProof/>
        </w:rPr>
        <w:drawing>
          <wp:inline distT="0" distB="0" distL="0" distR="0" wp14:anchorId="2A6AACD3" wp14:editId="6A3762AB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3862" w:rsidRDefault="00A73862" w:rsidP="00302DCD">
      <w:pPr>
        <w:spacing w:line="240" w:lineRule="auto"/>
      </w:pPr>
    </w:p>
    <w:p w:rsidR="00A73862" w:rsidRDefault="00A73862" w:rsidP="00302DCD">
      <w:pPr>
        <w:spacing w:line="240" w:lineRule="auto"/>
      </w:pPr>
    </w:p>
    <w:sectPr w:rsidR="00A73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DCD"/>
    <w:rsid w:val="00302DCD"/>
    <w:rsid w:val="0047547D"/>
    <w:rsid w:val="007A698D"/>
    <w:rsid w:val="009341CE"/>
    <w:rsid w:val="00A73862"/>
    <w:rsid w:val="00AC1EFF"/>
    <w:rsid w:val="00EE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E73FA6-F258-4916-8B70-3E6BF0AD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93BFCCB6.dotm</Template>
  <TotalTime>121</TotalTime>
  <Pages>11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Technological University</Company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lbaruah</dc:creator>
  <cp:keywords/>
  <dc:description/>
  <cp:lastModifiedBy>lbaruah</cp:lastModifiedBy>
  <cp:revision>2</cp:revision>
  <dcterms:created xsi:type="dcterms:W3CDTF">2016-01-30T18:31:00Z</dcterms:created>
  <dcterms:modified xsi:type="dcterms:W3CDTF">2016-01-30T20:32:00Z</dcterms:modified>
</cp:coreProperties>
</file>