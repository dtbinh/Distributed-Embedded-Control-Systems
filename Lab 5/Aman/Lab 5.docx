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F01" w:rsidRDefault="001757FA">
      <w:r>
        <w:rPr>
          <w:noProof/>
        </w:rPr>
        <w:drawing>
          <wp:inline distT="0" distB="0" distL="0" distR="0" wp14:anchorId="1D4BD5AB" wp14:editId="10C33F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FA" w:rsidRDefault="001757FA">
      <w:r>
        <w:t>P controller</w:t>
      </w:r>
    </w:p>
    <w:p w:rsidR="00A20E5E" w:rsidRDefault="00A20E5E">
      <w:r>
        <w:rPr>
          <w:noProof/>
        </w:rPr>
        <w:drawing>
          <wp:inline distT="0" distB="0" distL="0" distR="0" wp14:anchorId="22474981" wp14:editId="4D2197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5E" w:rsidRDefault="00A20E5E">
      <w:r>
        <w:rPr>
          <w:noProof/>
        </w:rPr>
        <w:lastRenderedPageBreak/>
        <w:drawing>
          <wp:inline distT="0" distB="0" distL="0" distR="0" wp14:anchorId="3CEACCE9" wp14:editId="737C93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5E" w:rsidRDefault="00A20E5E">
      <w:r>
        <w:rPr>
          <w:noProof/>
        </w:rPr>
        <w:lastRenderedPageBreak/>
        <w:drawing>
          <wp:inline distT="0" distB="0" distL="0" distR="0" wp14:anchorId="672CF331" wp14:editId="4FEC93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38B29" wp14:editId="47A7ED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5E" w:rsidRDefault="00A20E5E">
      <w:r>
        <w:rPr>
          <w:noProof/>
        </w:rPr>
        <w:lastRenderedPageBreak/>
        <w:drawing>
          <wp:inline distT="0" distB="0" distL="0" distR="0" wp14:anchorId="73B1DDAD" wp14:editId="2BC3FB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C108C" wp14:editId="75C5C3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5E" w:rsidRDefault="00A20E5E">
      <w:r>
        <w:t>FINAAL pi CONTROLLER</w:t>
      </w:r>
    </w:p>
    <w:p w:rsidR="00A20E5E" w:rsidRDefault="00A20E5E">
      <w:r>
        <w:rPr>
          <w:noProof/>
        </w:rPr>
        <w:lastRenderedPageBreak/>
        <w:drawing>
          <wp:inline distT="0" distB="0" distL="0" distR="0" wp14:anchorId="54695F1B" wp14:editId="1860A2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3C" w:rsidRDefault="004B5E3C">
      <w:r>
        <w:rPr>
          <w:noProof/>
        </w:rPr>
        <w:drawing>
          <wp:inline distT="0" distB="0" distL="0" distR="0" wp14:anchorId="4C34846B" wp14:editId="26C1DC6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0" w:rsidRDefault="002F3930">
      <w:r>
        <w:rPr>
          <w:noProof/>
        </w:rPr>
        <w:lastRenderedPageBreak/>
        <w:drawing>
          <wp:inline distT="0" distB="0" distL="0" distR="0" wp14:anchorId="6B363CC1" wp14:editId="1B484086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2C" w:rsidRDefault="0069792C"/>
    <w:p w:rsidR="0069792C" w:rsidRDefault="0069792C">
      <w:r>
        <w:t>Can king comparison</w:t>
      </w:r>
    </w:p>
    <w:p w:rsidR="0069792C" w:rsidRDefault="0069792C"/>
    <w:p w:rsidR="0069792C" w:rsidRDefault="0069792C">
      <w:r>
        <w:t xml:space="preserve">Scale 1 </w:t>
      </w:r>
      <w:proofErr w:type="spellStart"/>
      <w:r>
        <w:t>ofset</w:t>
      </w:r>
      <w:proofErr w:type="spellEnd"/>
      <w:r>
        <w:t xml:space="preserve"> 0 big endian</w:t>
      </w:r>
    </w:p>
    <w:p w:rsidR="0069792C" w:rsidRDefault="0069792C">
      <w:r>
        <w:rPr>
          <w:noProof/>
        </w:rPr>
        <w:drawing>
          <wp:inline distT="0" distB="0" distL="0" distR="0" wp14:anchorId="34300D46" wp14:editId="66D91F0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C6" w:rsidRDefault="00CC60C6">
      <w:r>
        <w:t>Big endian with gain as 1/327</w:t>
      </w:r>
    </w:p>
    <w:p w:rsidR="00CC60C6" w:rsidRDefault="00CC60C6">
      <w:r>
        <w:rPr>
          <w:noProof/>
        </w:rPr>
        <w:lastRenderedPageBreak/>
        <w:drawing>
          <wp:inline distT="0" distB="0" distL="0" distR="0" wp14:anchorId="1F3057C7" wp14:editId="737A4F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16" w:rsidRDefault="00B01916">
      <w:r>
        <w:rPr>
          <w:noProof/>
        </w:rPr>
        <w:drawing>
          <wp:inline distT="0" distB="0" distL="0" distR="0" wp14:anchorId="06B4FC1C" wp14:editId="6FFAE49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017C" w:rsidRDefault="0071017C"/>
    <w:p w:rsidR="0071017C" w:rsidRDefault="0071017C">
      <w:r>
        <w:t>Little ending</w:t>
      </w:r>
    </w:p>
    <w:p w:rsidR="0071017C" w:rsidRDefault="0071017C">
      <w:r>
        <w:rPr>
          <w:noProof/>
        </w:rPr>
        <w:lastRenderedPageBreak/>
        <w:drawing>
          <wp:inline distT="0" distB="0" distL="0" distR="0" wp14:anchorId="78E20AF8" wp14:editId="72D61CE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017C" w:rsidRDefault="0071017C">
      <w:r>
        <w:rPr>
          <w:noProof/>
        </w:rPr>
        <w:drawing>
          <wp:inline distT="0" distB="0" distL="0" distR="0" wp14:anchorId="1D9E99F4" wp14:editId="05283FF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37" w:rsidRDefault="00131D37">
      <w:r>
        <w:rPr>
          <w:noProof/>
        </w:rPr>
        <w:lastRenderedPageBreak/>
        <w:drawing>
          <wp:inline distT="0" distB="0" distL="0" distR="0" wp14:anchorId="768B0452" wp14:editId="299C093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7FA"/>
    <w:rsid w:val="00131D37"/>
    <w:rsid w:val="001757FA"/>
    <w:rsid w:val="002F3930"/>
    <w:rsid w:val="004B5E3C"/>
    <w:rsid w:val="005A1F01"/>
    <w:rsid w:val="0069792C"/>
    <w:rsid w:val="0071017C"/>
    <w:rsid w:val="00A20E5E"/>
    <w:rsid w:val="00B01916"/>
    <w:rsid w:val="00CC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A9F0D-86CE-43A4-B88F-BAC57527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53466C51.dotm</Template>
  <TotalTime>209</TotalTime>
  <Pages>9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Technological University</Company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aaraut</dc:creator>
  <cp:keywords/>
  <dc:description/>
  <cp:lastModifiedBy>aaraut</cp:lastModifiedBy>
  <cp:revision>8</cp:revision>
  <dcterms:created xsi:type="dcterms:W3CDTF">2016-03-17T21:37:00Z</dcterms:created>
  <dcterms:modified xsi:type="dcterms:W3CDTF">2016-03-23T14:22:00Z</dcterms:modified>
</cp:coreProperties>
</file>