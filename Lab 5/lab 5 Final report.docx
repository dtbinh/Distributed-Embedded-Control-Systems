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D4C" w:rsidRDefault="00835D4C" w:rsidP="00835D4C"/>
    <w:p w:rsidR="00835D4C" w:rsidRPr="00A159D7" w:rsidRDefault="00835D4C" w:rsidP="00835D4C">
      <w:pPr>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Michigan Technological University</w:t>
      </w: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EE 5750</w:t>
      </w: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Distributed Embedded Control Systems</w:t>
      </w: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jc w:val="center"/>
        <w:rPr>
          <w:rFonts w:ascii="Times New Roman" w:hAnsi="Times New Roman" w:cs="Times New Roman"/>
          <w:sz w:val="28"/>
          <w:szCs w:val="28"/>
        </w:rPr>
      </w:pPr>
    </w:p>
    <w:p w:rsidR="00835D4C" w:rsidRPr="00F5701E" w:rsidRDefault="00835D4C" w:rsidP="00835D4C">
      <w:pPr>
        <w:jc w:val="center"/>
        <w:rPr>
          <w:rFonts w:ascii="Times New Roman" w:eastAsia="Arial" w:hAnsi="Times New Roman" w:cs="Times New Roman"/>
          <w:b/>
          <w:color w:val="000000"/>
          <w:sz w:val="28"/>
          <w:szCs w:val="28"/>
          <w:u w:val="single"/>
        </w:rPr>
      </w:pPr>
    </w:p>
    <w:p w:rsidR="00835D4C" w:rsidRDefault="00835D4C" w:rsidP="00835D4C">
      <w:pPr>
        <w:jc w:val="center"/>
        <w:rPr>
          <w:rFonts w:ascii="Times New Roman" w:eastAsia="Arial" w:hAnsi="Times New Roman" w:cs="Times New Roman"/>
          <w:b/>
          <w:color w:val="000000"/>
          <w:sz w:val="28"/>
          <w:szCs w:val="28"/>
          <w:u w:val="single"/>
        </w:rPr>
      </w:pPr>
    </w:p>
    <w:p w:rsidR="00835D4C" w:rsidRDefault="00835D4C" w:rsidP="00835D4C">
      <w:pP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Lab Experiment 05</w:t>
      </w:r>
    </w:p>
    <w:p w:rsidR="00835D4C" w:rsidRDefault="006D3F78" w:rsidP="00835D4C">
      <w:pP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Remote Electronic Throttle Control (ETC) via CAN</w:t>
      </w:r>
    </w:p>
    <w:p w:rsidR="00835D4C" w:rsidRPr="00A159D7" w:rsidRDefault="00835D4C" w:rsidP="00835D4C">
      <w:pPr>
        <w:rPr>
          <w:rFonts w:ascii="Times New Roman" w:hAnsi="Times New Roman" w:cs="Times New Roman"/>
          <w:sz w:val="28"/>
          <w:szCs w:val="28"/>
        </w:rPr>
      </w:pP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tabs>
          <w:tab w:val="left" w:pos="3420"/>
        </w:tabs>
        <w:ind w:left="720"/>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Submitted By</w:t>
      </w:r>
      <w:r w:rsidRPr="00A159D7">
        <w:rPr>
          <w:rFonts w:ascii="Times New Roman" w:eastAsia="Arial" w:hAnsi="Times New Roman" w:cs="Times New Roman"/>
          <w:b/>
          <w:color w:val="000000"/>
          <w:sz w:val="28"/>
          <w:szCs w:val="28"/>
        </w:rPr>
        <w:t xml:space="preserve">: </w:t>
      </w:r>
      <w:r w:rsidRPr="00A159D7">
        <w:rPr>
          <w:rFonts w:ascii="Times New Roman" w:eastAsia="Arial" w:hAnsi="Times New Roman" w:cs="Times New Roman"/>
          <w:color w:val="000000"/>
          <w:sz w:val="28"/>
          <w:szCs w:val="28"/>
        </w:rPr>
        <w:t>Kirk D</w:t>
      </w:r>
      <w:r w:rsidRPr="00A159D7">
        <w:rPr>
          <w:rFonts w:ascii="Times New Roman" w:eastAsia="Arial" w:hAnsi="Times New Roman" w:cs="Times New Roman"/>
          <w:sz w:val="28"/>
          <w:szCs w:val="28"/>
        </w:rPr>
        <w:t>’Souza</w:t>
      </w: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jc w:val="center"/>
        <w:rPr>
          <w:rFonts w:ascii="Times New Roman" w:hAnsi="Times New Roman" w:cs="Times New Roman"/>
          <w:sz w:val="28"/>
          <w:szCs w:val="28"/>
        </w:rPr>
      </w:pPr>
    </w:p>
    <w:p w:rsidR="00835D4C" w:rsidRPr="00A159D7" w:rsidRDefault="00835D4C" w:rsidP="00835D4C">
      <w:pPr>
        <w:ind w:left="3240"/>
        <w:rPr>
          <w:rFonts w:ascii="Times New Roman" w:eastAsia="Arial" w:hAnsi="Times New Roman" w:cs="Times New Roman"/>
          <w:color w:val="000000"/>
          <w:sz w:val="28"/>
          <w:szCs w:val="28"/>
        </w:rPr>
      </w:pPr>
      <w:r w:rsidRPr="00A159D7">
        <w:rPr>
          <w:rFonts w:ascii="Times New Roman" w:eastAsia="Arial" w:hAnsi="Times New Roman" w:cs="Times New Roman"/>
          <w:b/>
          <w:color w:val="000000"/>
          <w:sz w:val="28"/>
          <w:szCs w:val="28"/>
          <w:u w:val="single"/>
        </w:rPr>
        <w:t>Instructor</w:t>
      </w:r>
      <w:r w:rsidRPr="00A159D7">
        <w:rPr>
          <w:rFonts w:ascii="Times New Roman" w:eastAsia="Arial" w:hAnsi="Times New Roman" w:cs="Times New Roman"/>
          <w:b/>
          <w:color w:val="000000"/>
          <w:sz w:val="28"/>
          <w:szCs w:val="28"/>
        </w:rPr>
        <w:t xml:space="preserve">: </w:t>
      </w:r>
      <w:r w:rsidRPr="00A159D7">
        <w:rPr>
          <w:rFonts w:ascii="Times New Roman" w:eastAsia="Arial" w:hAnsi="Times New Roman" w:cs="Times New Roman"/>
          <w:color w:val="000000"/>
          <w:sz w:val="28"/>
          <w:szCs w:val="28"/>
        </w:rPr>
        <w:t>Dr. Bo Chen</w:t>
      </w:r>
    </w:p>
    <w:p w:rsidR="00835D4C" w:rsidRPr="00A159D7" w:rsidRDefault="00835D4C" w:rsidP="00835D4C">
      <w:pPr>
        <w:ind w:left="3960"/>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T.A.</w:t>
      </w:r>
      <w:r w:rsidRPr="00A159D7">
        <w:rPr>
          <w:rFonts w:ascii="Times New Roman" w:eastAsia="Arial" w:hAnsi="Times New Roman" w:cs="Times New Roman"/>
          <w:b/>
          <w:color w:val="000000"/>
          <w:sz w:val="28"/>
          <w:szCs w:val="28"/>
        </w:rPr>
        <w:t xml:space="preserve">: </w:t>
      </w:r>
      <w:r w:rsidRPr="00A159D7">
        <w:rPr>
          <w:rFonts w:ascii="Times New Roman" w:eastAsia="Arial" w:hAnsi="Times New Roman" w:cs="Times New Roman"/>
          <w:color w:val="000000"/>
          <w:sz w:val="28"/>
          <w:szCs w:val="28"/>
        </w:rPr>
        <w:t>Ming Cheng</w:t>
      </w:r>
    </w:p>
    <w:p w:rsidR="00835D4C" w:rsidRPr="00A159D7" w:rsidRDefault="00835D4C" w:rsidP="00835D4C">
      <w:pPr>
        <w:rPr>
          <w:rFonts w:ascii="Times New Roman" w:hAnsi="Times New Roman" w:cs="Times New Roman"/>
          <w:sz w:val="28"/>
          <w:szCs w:val="28"/>
        </w:rPr>
      </w:pPr>
    </w:p>
    <w:p w:rsidR="00835D4C" w:rsidRPr="00A159D7" w:rsidRDefault="00835D4C" w:rsidP="00835D4C">
      <w:pPr>
        <w:rPr>
          <w:rFonts w:ascii="Times New Roman" w:hAnsi="Times New Roman" w:cs="Times New Roman"/>
          <w:sz w:val="28"/>
          <w:szCs w:val="28"/>
        </w:rPr>
      </w:pPr>
    </w:p>
    <w:p w:rsidR="00835D4C" w:rsidRPr="00A159D7" w:rsidRDefault="00835D4C" w:rsidP="00835D4C">
      <w:pPr>
        <w:rPr>
          <w:rFonts w:ascii="Times New Roman" w:hAnsi="Times New Roman" w:cs="Times New Roman"/>
          <w:sz w:val="28"/>
          <w:szCs w:val="28"/>
        </w:rPr>
      </w:pPr>
    </w:p>
    <w:p w:rsidR="00835D4C" w:rsidRPr="00A159D7" w:rsidRDefault="00835D4C" w:rsidP="00835D4C">
      <w:pPr>
        <w:ind w:left="3240"/>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Date Performed:</w:t>
      </w:r>
      <w:r w:rsidR="00F27D9F">
        <w:rPr>
          <w:rFonts w:ascii="Times New Roman" w:eastAsia="Arial" w:hAnsi="Times New Roman" w:cs="Times New Roman"/>
          <w:color w:val="000000"/>
          <w:sz w:val="28"/>
          <w:szCs w:val="28"/>
        </w:rPr>
        <w:t xml:space="preserve"> 3/26</w:t>
      </w:r>
      <w:r w:rsidRPr="00A159D7">
        <w:rPr>
          <w:rFonts w:ascii="Times New Roman" w:eastAsia="Arial" w:hAnsi="Times New Roman" w:cs="Times New Roman"/>
          <w:color w:val="000000"/>
          <w:sz w:val="28"/>
          <w:szCs w:val="28"/>
        </w:rPr>
        <w:t>/2016</w:t>
      </w:r>
    </w:p>
    <w:p w:rsidR="00835D4C" w:rsidRPr="00A159D7" w:rsidRDefault="00835D4C" w:rsidP="00835D4C">
      <w:pPr>
        <w:ind w:left="3240"/>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Date Submitted:</w:t>
      </w:r>
      <w:r w:rsidR="00F27D9F">
        <w:rPr>
          <w:rFonts w:ascii="Times New Roman" w:eastAsia="Arial" w:hAnsi="Times New Roman" w:cs="Times New Roman"/>
          <w:color w:val="000000"/>
          <w:sz w:val="28"/>
          <w:szCs w:val="28"/>
        </w:rPr>
        <w:t xml:space="preserve"> 4/1</w:t>
      </w:r>
      <w:r w:rsidRPr="00A159D7">
        <w:rPr>
          <w:rFonts w:ascii="Times New Roman" w:eastAsia="Arial" w:hAnsi="Times New Roman" w:cs="Times New Roman"/>
          <w:color w:val="000000"/>
          <w:sz w:val="28"/>
          <w:szCs w:val="28"/>
        </w:rPr>
        <w:t>/2016</w:t>
      </w:r>
    </w:p>
    <w:p w:rsidR="00835D4C" w:rsidRDefault="00835D4C" w:rsidP="00835D4C">
      <w:pPr>
        <w:ind w:left="3240"/>
      </w:pPr>
    </w:p>
    <w:p w:rsidR="00835D4C" w:rsidRDefault="00835D4C" w:rsidP="00835D4C">
      <w:pPr>
        <w:ind w:left="3240"/>
      </w:pPr>
      <w:r>
        <w:rPr>
          <w:noProof/>
        </w:rPr>
        <w:drawing>
          <wp:inline distT="0" distB="0" distL="0" distR="0" wp14:anchorId="3D584CDA" wp14:editId="7F890D8D">
            <wp:extent cx="2208945" cy="236566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
                    <a:srcRect/>
                    <a:stretch>
                      <a:fillRect/>
                    </a:stretch>
                  </pic:blipFill>
                  <pic:spPr>
                    <a:xfrm>
                      <a:off x="0" y="0"/>
                      <a:ext cx="2208945" cy="2365660"/>
                    </a:xfrm>
                    <a:prstGeom prst="rect">
                      <a:avLst/>
                    </a:prstGeom>
                    <a:ln/>
                  </pic:spPr>
                </pic:pic>
              </a:graphicData>
            </a:graphic>
          </wp:inline>
        </w:drawing>
      </w:r>
    </w:p>
    <w:p w:rsidR="00835D4C" w:rsidRDefault="00835D4C" w:rsidP="00835D4C">
      <w:pPr>
        <w:rPr>
          <w:rFonts w:ascii="Times New Roman" w:eastAsia="Times New Roman" w:hAnsi="Times New Roman" w:cs="Times New Roman"/>
          <w:sz w:val="20"/>
          <w:szCs w:val="20"/>
        </w:rPr>
      </w:pPr>
    </w:p>
    <w:p w:rsidR="00835D4C" w:rsidRDefault="00835D4C" w:rsidP="00835D4C">
      <w:pPr>
        <w:rPr>
          <w:rFonts w:ascii="Times New Roman" w:eastAsia="Times New Roman" w:hAnsi="Times New Roman" w:cs="Times New Roman"/>
          <w:sz w:val="20"/>
          <w:szCs w:val="20"/>
        </w:rPr>
      </w:pPr>
    </w:p>
    <w:p w:rsidR="00835D4C" w:rsidRDefault="00835D4C" w:rsidP="00835D4C"/>
    <w:p w:rsidR="00835D4C" w:rsidRPr="00A159D7"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INTRODUCTION</w:t>
      </w:r>
    </w:p>
    <w:p w:rsidR="00835D4C" w:rsidRDefault="00835D4C" w:rsidP="00835D4C">
      <w:pPr>
        <w:rPr>
          <w:rFonts w:ascii="Times New Roman" w:hAnsi="Times New Roman" w:cs="Times New Roman"/>
          <w:sz w:val="32"/>
          <w:szCs w:val="32"/>
        </w:rPr>
      </w:pPr>
    </w:p>
    <w:p w:rsidR="00835D4C" w:rsidRPr="00D7508D" w:rsidRDefault="00835D4C" w:rsidP="00835D4C">
      <w:pPr>
        <w:rPr>
          <w:rFonts w:ascii="Times New Roman" w:hAnsi="Times New Roman" w:cs="Times New Roman"/>
          <w:sz w:val="24"/>
          <w:szCs w:val="24"/>
        </w:rPr>
      </w:pPr>
      <w:r>
        <w:rPr>
          <w:rFonts w:ascii="Times New Roman" w:hAnsi="Times New Roman" w:cs="Times New Roman"/>
          <w:sz w:val="24"/>
          <w:szCs w:val="24"/>
        </w:rPr>
        <w:t>The p</w:t>
      </w:r>
      <w:r w:rsidRPr="00CF3421">
        <w:rPr>
          <w:rFonts w:ascii="Times New Roman" w:hAnsi="Times New Roman" w:cs="Times New Roman"/>
          <w:sz w:val="24"/>
          <w:szCs w:val="24"/>
        </w:rPr>
        <w:t xml:space="preserve">urpose of this lab is to </w:t>
      </w:r>
      <w:r w:rsidR="00E17EFB">
        <w:rPr>
          <w:rFonts w:ascii="Times New Roman" w:hAnsi="Times New Roman" w:cs="Times New Roman"/>
          <w:sz w:val="24"/>
          <w:szCs w:val="24"/>
        </w:rPr>
        <w:t>learn an</w:t>
      </w:r>
      <w:r>
        <w:rPr>
          <w:rFonts w:ascii="Times New Roman" w:hAnsi="Times New Roman" w:cs="Times New Roman"/>
          <w:sz w:val="24"/>
          <w:szCs w:val="24"/>
        </w:rPr>
        <w:t>d</w:t>
      </w:r>
      <w:r w:rsidR="00E17EFB">
        <w:rPr>
          <w:rFonts w:ascii="Times New Roman" w:hAnsi="Times New Roman" w:cs="Times New Roman"/>
          <w:sz w:val="24"/>
          <w:szCs w:val="24"/>
        </w:rPr>
        <w:t xml:space="preserve"> practice CAN Communication using ECUs.</w:t>
      </w:r>
      <w:r w:rsidR="00A615D7">
        <w:rPr>
          <w:rFonts w:ascii="Times New Roman" w:hAnsi="Times New Roman" w:cs="Times New Roman"/>
          <w:sz w:val="24"/>
          <w:szCs w:val="24"/>
        </w:rPr>
        <w:t xml:space="preserve"> The lab gives us a proper overview of setting up the parameters for the CAN communication.</w:t>
      </w:r>
      <w:r w:rsidR="00AF786D">
        <w:rPr>
          <w:rFonts w:ascii="Times New Roman" w:hAnsi="Times New Roman" w:cs="Times New Roman"/>
          <w:sz w:val="24"/>
          <w:szCs w:val="24"/>
        </w:rPr>
        <w:t xml:space="preserve"> </w:t>
      </w:r>
      <w:r>
        <w:rPr>
          <w:rFonts w:ascii="Times New Roman" w:hAnsi="Times New Roman" w:cs="Times New Roman"/>
          <w:sz w:val="24"/>
          <w:szCs w:val="24"/>
        </w:rPr>
        <w:t>The main objective</w:t>
      </w:r>
      <w:r w:rsidR="00AF786D">
        <w:rPr>
          <w:rFonts w:ascii="Times New Roman" w:hAnsi="Times New Roman" w:cs="Times New Roman"/>
          <w:sz w:val="24"/>
          <w:szCs w:val="24"/>
        </w:rPr>
        <w:t xml:space="preserve"> of the lab is to use a PID</w:t>
      </w:r>
      <w:r>
        <w:rPr>
          <w:rFonts w:ascii="Times New Roman" w:hAnsi="Times New Roman" w:cs="Times New Roman"/>
          <w:sz w:val="24"/>
          <w:szCs w:val="24"/>
        </w:rPr>
        <w:t xml:space="preserve"> controller </w:t>
      </w:r>
      <w:r w:rsidR="00AF786D">
        <w:rPr>
          <w:rFonts w:ascii="Times New Roman" w:hAnsi="Times New Roman" w:cs="Times New Roman"/>
          <w:sz w:val="24"/>
          <w:szCs w:val="24"/>
        </w:rPr>
        <w:t xml:space="preserve">in ECU-1 </w:t>
      </w:r>
      <w:r>
        <w:rPr>
          <w:rFonts w:ascii="Times New Roman" w:hAnsi="Times New Roman" w:cs="Times New Roman"/>
          <w:sz w:val="24"/>
          <w:szCs w:val="24"/>
        </w:rPr>
        <w:t>to control the</w:t>
      </w:r>
      <w:r w:rsidR="00AF786D">
        <w:rPr>
          <w:rFonts w:ascii="Times New Roman" w:hAnsi="Times New Roman" w:cs="Times New Roman"/>
          <w:sz w:val="24"/>
          <w:szCs w:val="24"/>
        </w:rPr>
        <w:t xml:space="preserve"> ETC</w:t>
      </w:r>
      <w:r>
        <w:rPr>
          <w:rFonts w:ascii="Times New Roman" w:hAnsi="Times New Roman" w:cs="Times New Roman"/>
          <w:sz w:val="24"/>
          <w:szCs w:val="24"/>
        </w:rPr>
        <w:t xml:space="preserve"> throttle body opening </w:t>
      </w:r>
      <w:r w:rsidR="00AF786D">
        <w:rPr>
          <w:rFonts w:ascii="Times New Roman" w:hAnsi="Times New Roman" w:cs="Times New Roman"/>
          <w:sz w:val="24"/>
          <w:szCs w:val="24"/>
        </w:rPr>
        <w:t xml:space="preserve">via CAN communication with ECU-2 </w:t>
      </w:r>
    </w:p>
    <w:p w:rsidR="00835D4C" w:rsidRPr="00A159D7" w:rsidRDefault="00835D4C" w:rsidP="00835D4C">
      <w:pPr>
        <w:rPr>
          <w:rFonts w:ascii="Times New Roman" w:hAnsi="Times New Roman" w:cs="Times New Roman"/>
        </w:rPr>
      </w:pPr>
    </w:p>
    <w:p w:rsidR="00835D4C" w:rsidRPr="00CF3421"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t>SYSTEM INPUT/OUTPUT AND CONTROL LOGIC</w:t>
      </w:r>
    </w:p>
    <w:p w:rsidR="00835D4C" w:rsidRDefault="00835D4C" w:rsidP="00835D4C">
      <w:pPr>
        <w:pStyle w:val="Caption"/>
      </w:pPr>
    </w:p>
    <w:p w:rsidR="00835D4C" w:rsidRDefault="00835D4C" w:rsidP="00835D4C">
      <w:pPr>
        <w:rPr>
          <w:rFonts w:ascii="Times New Roman" w:hAnsi="Times New Roman" w:cs="Times New Roman"/>
          <w:sz w:val="24"/>
          <w:szCs w:val="24"/>
        </w:rPr>
      </w:pPr>
      <w:r w:rsidRPr="002111DC">
        <w:rPr>
          <w:rFonts w:ascii="Times New Roman" w:hAnsi="Times New Roman" w:cs="Times New Roman"/>
          <w:sz w:val="24"/>
          <w:szCs w:val="24"/>
        </w:rPr>
        <w:t xml:space="preserve">The system setup consists of a </w:t>
      </w:r>
      <w:r>
        <w:rPr>
          <w:rFonts w:ascii="Times New Roman" w:hAnsi="Times New Roman" w:cs="Times New Roman"/>
          <w:sz w:val="24"/>
          <w:szCs w:val="24"/>
        </w:rPr>
        <w:t>Bosch D V-E5 thr</w:t>
      </w:r>
      <w:r w:rsidR="00E17EFB">
        <w:rPr>
          <w:rFonts w:ascii="Times New Roman" w:hAnsi="Times New Roman" w:cs="Times New Roman"/>
          <w:sz w:val="24"/>
          <w:szCs w:val="24"/>
        </w:rPr>
        <w:t>ottle body for ETC systems and 2</w:t>
      </w:r>
      <w:r>
        <w:rPr>
          <w:rFonts w:ascii="Times New Roman" w:hAnsi="Times New Roman" w:cs="Times New Roman"/>
          <w:sz w:val="24"/>
          <w:szCs w:val="24"/>
        </w:rPr>
        <w:t xml:space="preserve"> Woodward ECM 565-128. The connections for the same are as given below:</w:t>
      </w:r>
    </w:p>
    <w:p w:rsidR="00F27D9F" w:rsidRDefault="00F27D9F" w:rsidP="00835D4C">
      <w:pPr>
        <w:rPr>
          <w:rFonts w:ascii="Times New Roman" w:hAnsi="Times New Roman" w:cs="Times New Roman"/>
          <w:sz w:val="24"/>
          <w:szCs w:val="24"/>
        </w:rPr>
      </w:pPr>
    </w:p>
    <w:p w:rsidR="00835D4C" w:rsidRDefault="00F27D9F" w:rsidP="00835D4C">
      <w:pPr>
        <w:rPr>
          <w:rFonts w:ascii="Times New Roman" w:hAnsi="Times New Roman" w:cs="Times New Roman"/>
          <w:sz w:val="24"/>
          <w:szCs w:val="24"/>
        </w:rPr>
      </w:pPr>
      <w:r>
        <w:rPr>
          <w:noProof/>
        </w:rPr>
        <w:drawing>
          <wp:inline distT="0" distB="0" distL="0" distR="0" wp14:anchorId="52947216" wp14:editId="3B57B53B">
            <wp:extent cx="59436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pic:spPr>
                </pic:pic>
              </a:graphicData>
            </a:graphic>
          </wp:inline>
        </w:drawing>
      </w:r>
    </w:p>
    <w:p w:rsidR="00835D4C" w:rsidRDefault="00835D4C" w:rsidP="00835D4C">
      <w:pPr>
        <w:keepNext/>
      </w:pPr>
    </w:p>
    <w:p w:rsidR="00835D4C" w:rsidRPr="00424CE1" w:rsidRDefault="00835D4C" w:rsidP="00835D4C">
      <w:pPr>
        <w:pStyle w:val="Caption"/>
        <w:jc w:val="center"/>
        <w:rPr>
          <w:sz w:val="22"/>
          <w:szCs w:val="22"/>
        </w:rPr>
      </w:pPr>
      <w:r w:rsidRPr="00424CE1">
        <w:rPr>
          <w:sz w:val="22"/>
          <w:szCs w:val="22"/>
        </w:rPr>
        <w:t xml:space="preserve">Figure </w:t>
      </w:r>
      <w:r w:rsidRPr="00424CE1">
        <w:rPr>
          <w:sz w:val="22"/>
          <w:szCs w:val="22"/>
        </w:rPr>
        <w:fldChar w:fldCharType="begin"/>
      </w:r>
      <w:r w:rsidRPr="00424CE1">
        <w:rPr>
          <w:sz w:val="22"/>
          <w:szCs w:val="22"/>
        </w:rPr>
        <w:instrText xml:space="preserve"> SEQ Figure \* ARABIC </w:instrText>
      </w:r>
      <w:r w:rsidRPr="00424CE1">
        <w:rPr>
          <w:sz w:val="22"/>
          <w:szCs w:val="22"/>
        </w:rPr>
        <w:fldChar w:fldCharType="separate"/>
      </w:r>
      <w:r w:rsidR="00861B7F">
        <w:rPr>
          <w:noProof/>
          <w:sz w:val="22"/>
          <w:szCs w:val="22"/>
        </w:rPr>
        <w:t>1</w:t>
      </w:r>
      <w:r w:rsidRPr="00424CE1">
        <w:rPr>
          <w:sz w:val="22"/>
          <w:szCs w:val="22"/>
        </w:rPr>
        <w:fldChar w:fldCharType="end"/>
      </w:r>
      <w:r w:rsidRPr="00424CE1">
        <w:rPr>
          <w:sz w:val="22"/>
          <w:szCs w:val="22"/>
        </w:rPr>
        <w:t xml:space="preserve">: </w:t>
      </w:r>
      <w:proofErr w:type="gramStart"/>
      <w:r w:rsidRPr="00424CE1">
        <w:rPr>
          <w:sz w:val="22"/>
          <w:szCs w:val="22"/>
        </w:rPr>
        <w:t>Circuit</w:t>
      </w:r>
      <w:r w:rsidR="00E17EFB">
        <w:rPr>
          <w:sz w:val="22"/>
          <w:szCs w:val="22"/>
        </w:rPr>
        <w:t>[</w:t>
      </w:r>
      <w:proofErr w:type="gramEnd"/>
      <w:r w:rsidR="00E17EFB">
        <w:rPr>
          <w:sz w:val="22"/>
          <w:szCs w:val="22"/>
        </w:rPr>
        <w:t>1]</w:t>
      </w:r>
    </w:p>
    <w:p w:rsidR="00DB0065" w:rsidRDefault="00DB0065" w:rsidP="00835D4C">
      <w:pPr>
        <w:rPr>
          <w:rFonts w:ascii="Times New Roman" w:hAnsi="Times New Roman" w:cs="Times New Roman"/>
        </w:rPr>
      </w:pPr>
      <w:r>
        <w:rPr>
          <w:rFonts w:ascii="Times New Roman" w:hAnsi="Times New Roman" w:cs="Times New Roman"/>
        </w:rPr>
        <w:t>Here, one ECU contains the controller model and the other ECU is used to convert the Duty cycle to PWM to send to the DC servo Motor. IT is also used to obtain the feedback for the APP and TPS positions and send the data to the Controller ECU.</w:t>
      </w:r>
    </w:p>
    <w:p w:rsidR="00DB0065" w:rsidRDefault="00DB0065" w:rsidP="00835D4C">
      <w:pPr>
        <w:rPr>
          <w:rFonts w:ascii="Times New Roman" w:hAnsi="Times New Roman" w:cs="Times New Roman"/>
        </w:rPr>
      </w:pPr>
      <w:r>
        <w:rPr>
          <w:rFonts w:ascii="Times New Roman" w:hAnsi="Times New Roman" w:cs="Times New Roman"/>
        </w:rPr>
        <w:t>ECU-1 is the Controller ECU and ECU-2 is the Sensor and Actuator ECU.</w:t>
      </w:r>
    </w:p>
    <w:p w:rsidR="00DB0065" w:rsidRDefault="00DB0065" w:rsidP="00835D4C">
      <w:pPr>
        <w:rPr>
          <w:rFonts w:ascii="Times New Roman" w:hAnsi="Times New Roman" w:cs="Times New Roman"/>
        </w:rPr>
      </w:pPr>
    </w:p>
    <w:p w:rsidR="00835D4C" w:rsidRDefault="00835D4C" w:rsidP="00835D4C">
      <w:pPr>
        <w:rPr>
          <w:rFonts w:ascii="Times New Roman" w:hAnsi="Times New Roman" w:cs="Times New Roman"/>
        </w:rPr>
      </w:pPr>
      <w:r w:rsidRPr="002240AB">
        <w:rPr>
          <w:rFonts w:ascii="Times New Roman" w:hAnsi="Times New Roman" w:cs="Times New Roman"/>
        </w:rPr>
        <w:t xml:space="preserve">The throttle body has a </w:t>
      </w:r>
      <w:r>
        <w:rPr>
          <w:rFonts w:ascii="Times New Roman" w:hAnsi="Times New Roman" w:cs="Times New Roman"/>
        </w:rPr>
        <w:t xml:space="preserve">servo motor which is driven through </w:t>
      </w:r>
      <w:proofErr w:type="gramStart"/>
      <w:r>
        <w:rPr>
          <w:rFonts w:ascii="Times New Roman" w:hAnsi="Times New Roman" w:cs="Times New Roman"/>
        </w:rPr>
        <w:t>a</w:t>
      </w:r>
      <w:proofErr w:type="gramEnd"/>
      <w:r w:rsidRPr="002240AB">
        <w:rPr>
          <w:rFonts w:ascii="Times New Roman" w:hAnsi="Times New Roman" w:cs="Times New Roman"/>
        </w:rPr>
        <w:t xml:space="preserve"> H-bridge in the ECM</w:t>
      </w:r>
      <w:r>
        <w:rPr>
          <w:rFonts w:ascii="Times New Roman" w:hAnsi="Times New Roman" w:cs="Times New Roman"/>
        </w:rPr>
        <w:t>.</w:t>
      </w:r>
    </w:p>
    <w:p w:rsidR="00835D4C" w:rsidRPr="002240AB" w:rsidRDefault="00835D4C" w:rsidP="00835D4C">
      <w:pPr>
        <w:rPr>
          <w:rFonts w:ascii="Times New Roman" w:hAnsi="Times New Roman" w:cs="Times New Roman"/>
        </w:rPr>
      </w:pPr>
      <w:r>
        <w:rPr>
          <w:rFonts w:ascii="Times New Roman" w:hAnsi="Times New Roman" w:cs="Times New Roman"/>
        </w:rPr>
        <w:t>The TPS feedback which gives our error is taken from a block in the model.</w:t>
      </w:r>
    </w:p>
    <w:p w:rsidR="00835D4C" w:rsidRPr="002111DC" w:rsidRDefault="00835D4C" w:rsidP="00835D4C">
      <w:pPr>
        <w:rPr>
          <w:rFonts w:ascii="Times New Roman" w:hAnsi="Times New Roman" w:cs="Times New Roman"/>
          <w:sz w:val="24"/>
          <w:szCs w:val="24"/>
        </w:rPr>
      </w:pPr>
      <w:r w:rsidRPr="002111DC">
        <w:rPr>
          <w:rFonts w:ascii="Times New Roman" w:hAnsi="Times New Roman" w:cs="Times New Roman"/>
          <w:sz w:val="24"/>
          <w:szCs w:val="24"/>
        </w:rPr>
        <w:t xml:space="preserve">The inputs for our model are the </w:t>
      </w:r>
      <w:r>
        <w:rPr>
          <w:rFonts w:ascii="Times New Roman" w:hAnsi="Times New Roman" w:cs="Times New Roman"/>
          <w:sz w:val="24"/>
          <w:szCs w:val="24"/>
        </w:rPr>
        <w:t xml:space="preserve">PPS Offset, PPS Gain, TPS Offset,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and Ki</w:t>
      </w:r>
    </w:p>
    <w:p w:rsidR="00835D4C" w:rsidRDefault="00835D4C" w:rsidP="00835D4C">
      <w:pPr>
        <w:rPr>
          <w:rFonts w:ascii="Times New Roman" w:hAnsi="Times New Roman" w:cs="Times New Roman"/>
          <w:sz w:val="24"/>
          <w:szCs w:val="24"/>
        </w:rPr>
      </w:pPr>
    </w:p>
    <w:p w:rsidR="00AF786D" w:rsidRDefault="00AF786D" w:rsidP="00835D4C">
      <w:pPr>
        <w:rPr>
          <w:rFonts w:ascii="Times New Roman" w:hAnsi="Times New Roman" w:cs="Times New Roman"/>
          <w:sz w:val="24"/>
          <w:szCs w:val="24"/>
        </w:rPr>
      </w:pPr>
    </w:p>
    <w:p w:rsidR="00AF786D" w:rsidRDefault="00AF786D" w:rsidP="00835D4C">
      <w:pPr>
        <w:rPr>
          <w:rFonts w:ascii="Times New Roman" w:hAnsi="Times New Roman" w:cs="Times New Roman"/>
          <w:sz w:val="24"/>
          <w:szCs w:val="24"/>
        </w:rPr>
      </w:pPr>
    </w:p>
    <w:p w:rsidR="00AF786D" w:rsidRDefault="00AF786D" w:rsidP="00835D4C">
      <w:pPr>
        <w:rPr>
          <w:rFonts w:ascii="Times New Roman" w:hAnsi="Times New Roman" w:cs="Times New Roman"/>
          <w:sz w:val="24"/>
          <w:szCs w:val="24"/>
        </w:rPr>
      </w:pPr>
    </w:p>
    <w:p w:rsidR="00AF786D" w:rsidRDefault="00AF786D" w:rsidP="00AF786D">
      <w:pPr>
        <w:keepNext/>
      </w:pPr>
      <w:r>
        <w:rPr>
          <w:noProof/>
        </w:rPr>
        <w:lastRenderedPageBreak/>
        <w:drawing>
          <wp:inline distT="0" distB="0" distL="0" distR="0" wp14:anchorId="7B34FFE5" wp14:editId="3B49E4CF">
            <wp:extent cx="5943600" cy="3244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4850"/>
                    </a:xfrm>
                    <a:prstGeom prst="rect">
                      <a:avLst/>
                    </a:prstGeom>
                  </pic:spPr>
                </pic:pic>
              </a:graphicData>
            </a:graphic>
          </wp:inline>
        </w:drawing>
      </w:r>
    </w:p>
    <w:p w:rsidR="00AF786D" w:rsidRDefault="00AF786D" w:rsidP="00AF786D">
      <w:pPr>
        <w:pStyle w:val="Caption"/>
        <w:jc w:val="center"/>
        <w:rPr>
          <w:rFonts w:ascii="Times New Roman" w:hAnsi="Times New Roman" w:cs="Times New Roman"/>
          <w:sz w:val="24"/>
          <w:szCs w:val="24"/>
        </w:rPr>
      </w:pPr>
      <w:r>
        <w:t xml:space="preserve">Figure </w:t>
      </w:r>
      <w:r w:rsidR="00A41242">
        <w:fldChar w:fldCharType="begin"/>
      </w:r>
      <w:r w:rsidR="00A41242">
        <w:instrText xml:space="preserve"> SEQ Figure \* ARABIC </w:instrText>
      </w:r>
      <w:r w:rsidR="00A41242">
        <w:fldChar w:fldCharType="separate"/>
      </w:r>
      <w:r w:rsidR="00861B7F">
        <w:rPr>
          <w:noProof/>
        </w:rPr>
        <w:t>2</w:t>
      </w:r>
      <w:r w:rsidR="00A41242">
        <w:rPr>
          <w:noProof/>
        </w:rPr>
        <w:fldChar w:fldCharType="end"/>
      </w:r>
      <w:proofErr w:type="gramStart"/>
      <w:r>
        <w:t>:Control</w:t>
      </w:r>
      <w:proofErr w:type="gramEnd"/>
      <w:r>
        <w:t xml:space="preserve"> Logic[1]</w:t>
      </w:r>
    </w:p>
    <w:p w:rsidR="00AF786D" w:rsidRDefault="00AF786D" w:rsidP="00835D4C">
      <w:pPr>
        <w:rPr>
          <w:rFonts w:ascii="Times New Roman" w:hAnsi="Times New Roman" w:cs="Times New Roman"/>
          <w:sz w:val="24"/>
          <w:szCs w:val="24"/>
        </w:rPr>
      </w:pPr>
      <w:r>
        <w:rPr>
          <w:rFonts w:ascii="Times New Roman" w:hAnsi="Times New Roman" w:cs="Times New Roman"/>
          <w:sz w:val="24"/>
          <w:szCs w:val="24"/>
        </w:rPr>
        <w:t>The above control logic diagram can be explained separately as given below:</w:t>
      </w:r>
    </w:p>
    <w:p w:rsidR="00AF786D" w:rsidRDefault="00AF786D" w:rsidP="00835D4C">
      <w:pPr>
        <w:rPr>
          <w:rFonts w:ascii="Times New Roman" w:hAnsi="Times New Roman" w:cs="Times New Roman"/>
          <w:sz w:val="24"/>
          <w:szCs w:val="24"/>
        </w:rPr>
      </w:pPr>
    </w:p>
    <w:p w:rsidR="00835D4C" w:rsidRPr="00E72227" w:rsidRDefault="00835D4C" w:rsidP="00AF786D">
      <w:pPr>
        <w:ind w:left="-900"/>
        <w:rPr>
          <w:rFonts w:ascii="Times New Roman" w:hAnsi="Times New Roman" w:cs="Times New Roman"/>
          <w:b/>
          <w:sz w:val="24"/>
          <w:szCs w:val="24"/>
        </w:rPr>
      </w:pPr>
      <w:r w:rsidRPr="00E72227">
        <w:rPr>
          <w:rFonts w:ascii="Times New Roman" w:hAnsi="Times New Roman" w:cs="Times New Roman"/>
          <w:b/>
          <w:sz w:val="24"/>
          <w:szCs w:val="24"/>
        </w:rPr>
        <w:t>Control Logic</w:t>
      </w:r>
      <w:r w:rsidR="002A538D">
        <w:rPr>
          <w:rFonts w:ascii="Times New Roman" w:hAnsi="Times New Roman" w:cs="Times New Roman"/>
          <w:b/>
          <w:sz w:val="24"/>
          <w:szCs w:val="24"/>
        </w:rPr>
        <w:t xml:space="preserve"> for ECU-1</w:t>
      </w:r>
      <w:r w:rsidRPr="00E72227">
        <w:rPr>
          <w:rFonts w:ascii="Times New Roman" w:hAnsi="Times New Roman" w:cs="Times New Roman"/>
          <w:b/>
          <w:sz w:val="24"/>
          <w:szCs w:val="24"/>
        </w:rPr>
        <w:t>:</w:t>
      </w:r>
    </w:p>
    <w:p w:rsidR="00785A20" w:rsidRDefault="00785A20" w:rsidP="00785A20">
      <w:pPr>
        <w:rPr>
          <w:rFonts w:ascii="Times New Roman" w:hAnsi="Times New Roman" w:cs="Times New Roman"/>
          <w:sz w:val="24"/>
          <w:szCs w:val="24"/>
        </w:rPr>
      </w:pPr>
    </w:p>
    <w:p w:rsidR="00785A20" w:rsidRDefault="00785A20" w:rsidP="00785A20">
      <w:pPr>
        <w:rPr>
          <w:rFonts w:ascii="Times New Roman" w:hAnsi="Times New Roman" w:cs="Times New Roman"/>
          <w:sz w:val="24"/>
          <w:szCs w:val="24"/>
        </w:rPr>
      </w:pPr>
    </w:p>
    <w:p w:rsidR="00785A20" w:rsidRPr="00785A20" w:rsidRDefault="002A538D" w:rsidP="00785A2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8942716" wp14:editId="76AC4F8E">
                <wp:simplePos x="0" y="0"/>
                <wp:positionH relativeFrom="margin">
                  <wp:posOffset>-523875</wp:posOffset>
                </wp:positionH>
                <wp:positionV relativeFrom="paragraph">
                  <wp:posOffset>184150</wp:posOffset>
                </wp:positionV>
                <wp:extent cx="1381125" cy="10287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381125"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12A6" w:rsidRDefault="002A538D" w:rsidP="00A615D7">
                            <w:r>
                              <w:t>Receive message from ECU-2</w:t>
                            </w:r>
                            <w:r w:rsidR="00A615D7">
                              <w:t>, Convert to double format and scale to a range of 0</w:t>
                            </w:r>
                            <w:r w:rsidR="009F12A6">
                              <w:t xml:space="preserve"> to 100</w:t>
                            </w:r>
                          </w:p>
                          <w:p w:rsidR="009F12A6" w:rsidRDefault="009F12A6" w:rsidP="00A615D7"/>
                          <w:p w:rsidR="009F12A6" w:rsidRDefault="009F12A6" w:rsidP="00A615D7"/>
                          <w:p w:rsidR="009F12A6" w:rsidRDefault="009F12A6" w:rsidP="00A615D7"/>
                          <w:p w:rsidR="009F12A6" w:rsidRDefault="009F12A6" w:rsidP="00A615D7"/>
                          <w:p w:rsidR="00A615D7" w:rsidRDefault="00A615D7" w:rsidP="00A615D7">
                            <w:r>
                              <w:t>The table below shows the data for CAN Communication definition for ECU-1</w:t>
                            </w: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376"/>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Send-600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4 bytes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2659" w:type="dxa"/>
                              <w:tblLook w:val="04A0" w:firstRow="1" w:lastRow="0" w:firstColumn="1" w:lastColumn="0" w:noHBand="0" w:noVBand="1"/>
                            </w:tblPr>
                            <w:tblGrid>
                              <w:gridCol w:w="1190"/>
                              <w:gridCol w:w="1469"/>
                            </w:tblGrid>
                            <w:tr w:rsidR="00A615D7" w:rsidTr="00A615D7">
                              <w:tc>
                                <w:tcPr>
                                  <w:tcW w:w="1190" w:type="dxa"/>
                                </w:tcPr>
                                <w:p w:rsidR="00A615D7" w:rsidRDefault="00A615D7" w:rsidP="00A615D7">
                                  <w:pPr>
                                    <w:rPr>
                                      <w:rFonts w:ascii="Times New Roman" w:hAnsi="Times New Roman" w:cs="Times New Roman"/>
                                      <w:sz w:val="24"/>
                                      <w:szCs w:val="24"/>
                                    </w:rPr>
                                  </w:pP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ECU-2</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Read-500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 bits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Etc_can_500</w:t>
                                  </w:r>
                                </w:p>
                              </w:tc>
                            </w:tr>
                          </w:tbl>
                          <w:p w:rsidR="00A615D7" w:rsidRDefault="00A615D7" w:rsidP="00A615D7"/>
                          <w:p w:rsidR="00A615D7" w:rsidRDefault="00A615D7" w:rsidP="00A615D7">
                            <w:r>
                              <w:t>The table below shows the data for CAN Communication definition for ECU-1</w:t>
                            </w: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376"/>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Send-600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4 bytes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2659" w:type="dxa"/>
                              <w:tblLook w:val="04A0" w:firstRow="1" w:lastRow="0" w:firstColumn="1" w:lastColumn="0" w:noHBand="0" w:noVBand="1"/>
                            </w:tblPr>
                            <w:tblGrid>
                              <w:gridCol w:w="1190"/>
                              <w:gridCol w:w="1469"/>
                            </w:tblGrid>
                            <w:tr w:rsidR="00A615D7" w:rsidTr="00A615D7">
                              <w:tc>
                                <w:tcPr>
                                  <w:tcW w:w="1190" w:type="dxa"/>
                                </w:tcPr>
                                <w:p w:rsidR="00A615D7" w:rsidRDefault="00A615D7" w:rsidP="00A615D7">
                                  <w:pPr>
                                    <w:rPr>
                                      <w:rFonts w:ascii="Times New Roman" w:hAnsi="Times New Roman" w:cs="Times New Roman"/>
                                      <w:sz w:val="24"/>
                                      <w:szCs w:val="24"/>
                                    </w:rPr>
                                  </w:pP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ECU-2</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Read-500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 bits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Etc_can_500</w:t>
                                  </w:r>
                                </w:p>
                              </w:tc>
                            </w:tr>
                          </w:tbl>
                          <w:p w:rsidR="00A615D7" w:rsidRDefault="00A615D7" w:rsidP="00A615D7"/>
                          <w:p w:rsidR="00A615D7" w:rsidRDefault="00A615D7" w:rsidP="00A615D7">
                            <w:r>
                              <w:t>The table below shows the data for CAN Communication definition for ECU-1</w:t>
                            </w: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376"/>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Send-600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4 bytes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469"/>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ECU-2</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Read-500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 bits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Etc_can_500</w:t>
                                  </w:r>
                                </w:p>
                              </w:tc>
                            </w:tr>
                          </w:tbl>
                          <w:p w:rsidR="00A615D7" w:rsidRDefault="00A615D7" w:rsidP="00A615D7">
                            <w:proofErr w:type="gramStart"/>
                            <w:r>
                              <w:t>to</w:t>
                            </w:r>
                            <w:proofErr w:type="gramEnd"/>
                            <w:r>
                              <w:t xml:space="preserve"> 100</w:t>
                            </w:r>
                          </w:p>
                          <w:p w:rsidR="00A615D7" w:rsidRDefault="00A615D7" w:rsidP="00A615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2716" id="Rectangle 61" o:spid="_x0000_s1026" style="position:absolute;margin-left:-41.25pt;margin-top:14.5pt;width:108.75pt;height:8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" fillcolor="#5b9bd5 [3204]" strokecolor="#1f4d78 [1604]" strokeweight="1pt">
                <v:textbox>
                  <w:txbxContent>
                    <w:p w:rsidR="009F12A6" w:rsidRDefault="002A538D" w:rsidP="00A615D7">
                      <w:r>
                        <w:t>Receive message from ECU-2</w:t>
                      </w:r>
                      <w:r w:rsidR="00A615D7">
                        <w:t>, Convert to double format and scale to a range of 0</w:t>
                      </w:r>
                      <w:r w:rsidR="009F12A6">
                        <w:t xml:space="preserve"> to 100</w:t>
                      </w:r>
                    </w:p>
                    <w:p w:rsidR="009F12A6" w:rsidRDefault="009F12A6" w:rsidP="00A615D7"/>
                    <w:p w:rsidR="009F12A6" w:rsidRDefault="009F12A6" w:rsidP="00A615D7"/>
                    <w:p w:rsidR="009F12A6" w:rsidRDefault="009F12A6" w:rsidP="00A615D7"/>
                    <w:p w:rsidR="009F12A6" w:rsidRDefault="009F12A6" w:rsidP="00A615D7"/>
                    <w:p w:rsidR="00A615D7" w:rsidRDefault="00A615D7" w:rsidP="00A615D7">
                      <w:r>
                        <w:t>The table below shows the data for CAN Communication definition for ECU-1</w:t>
                      </w: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376"/>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Send-600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4 bytes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2659" w:type="dxa"/>
                        <w:tblLook w:val="04A0" w:firstRow="1" w:lastRow="0" w:firstColumn="1" w:lastColumn="0" w:noHBand="0" w:noVBand="1"/>
                      </w:tblPr>
                      <w:tblGrid>
                        <w:gridCol w:w="1190"/>
                        <w:gridCol w:w="1469"/>
                      </w:tblGrid>
                      <w:tr w:rsidR="00A615D7" w:rsidTr="00A615D7">
                        <w:tc>
                          <w:tcPr>
                            <w:tcW w:w="1190" w:type="dxa"/>
                          </w:tcPr>
                          <w:p w:rsidR="00A615D7" w:rsidRDefault="00A615D7" w:rsidP="00A615D7">
                            <w:pPr>
                              <w:rPr>
                                <w:rFonts w:ascii="Times New Roman" w:hAnsi="Times New Roman" w:cs="Times New Roman"/>
                                <w:sz w:val="24"/>
                                <w:szCs w:val="24"/>
                              </w:rPr>
                            </w:pP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ECU-2</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Read-500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 bits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Etc_can_500</w:t>
                            </w:r>
                          </w:p>
                        </w:tc>
                      </w:tr>
                    </w:tbl>
                    <w:p w:rsidR="00A615D7" w:rsidRDefault="00A615D7" w:rsidP="00A615D7"/>
                    <w:p w:rsidR="00A615D7" w:rsidRDefault="00A615D7" w:rsidP="00A615D7">
                      <w:r>
                        <w:t>The table below shows the data for CAN Communication definition for ECU-1</w:t>
                      </w: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376"/>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Send-600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4 bytes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2659" w:type="dxa"/>
                        <w:tblLook w:val="04A0" w:firstRow="1" w:lastRow="0" w:firstColumn="1" w:lastColumn="0" w:noHBand="0" w:noVBand="1"/>
                      </w:tblPr>
                      <w:tblGrid>
                        <w:gridCol w:w="1190"/>
                        <w:gridCol w:w="1469"/>
                      </w:tblGrid>
                      <w:tr w:rsidR="00A615D7" w:rsidTr="00A615D7">
                        <w:tc>
                          <w:tcPr>
                            <w:tcW w:w="1190" w:type="dxa"/>
                          </w:tcPr>
                          <w:p w:rsidR="00A615D7" w:rsidRDefault="00A615D7" w:rsidP="00A615D7">
                            <w:pPr>
                              <w:rPr>
                                <w:rFonts w:ascii="Times New Roman" w:hAnsi="Times New Roman" w:cs="Times New Roman"/>
                                <w:sz w:val="24"/>
                                <w:szCs w:val="24"/>
                              </w:rPr>
                            </w:pP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ECU-2</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Read-500</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 bits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1190"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1469"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Etc_can_500</w:t>
                            </w:r>
                          </w:p>
                        </w:tc>
                      </w:tr>
                    </w:tbl>
                    <w:p w:rsidR="00A615D7" w:rsidRDefault="00A615D7" w:rsidP="00A615D7"/>
                    <w:p w:rsidR="00A615D7" w:rsidRDefault="00A615D7" w:rsidP="00A615D7">
                      <w:r>
                        <w:t>The table below shows the data for CAN Communication definition for ECU-1</w:t>
                      </w: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376"/>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Send-600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4 bytes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p w:rsidR="00A615D7" w:rsidRDefault="00A615D7" w:rsidP="00A615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90"/>
                        <w:gridCol w:w="1469"/>
                      </w:tblGrid>
                      <w:tr w:rsidR="00A615D7" w:rsidTr="00A615D7">
                        <w:tc>
                          <w:tcPr>
                            <w:tcW w:w="4675" w:type="dxa"/>
                          </w:tcPr>
                          <w:p w:rsidR="00A615D7" w:rsidRDefault="00A615D7" w:rsidP="00A615D7">
                            <w:pPr>
                              <w:rPr>
                                <w:rFonts w:ascii="Times New Roman" w:hAnsi="Times New Roman" w:cs="Times New Roman"/>
                                <w:sz w:val="24"/>
                                <w:szCs w:val="24"/>
                              </w:rPr>
                            </w:pP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ECU-2</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250000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CAN_1</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Read-500</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 bits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10ms</w:t>
                            </w:r>
                          </w:p>
                        </w:tc>
                      </w:tr>
                      <w:tr w:rsidR="00A615D7" w:rsidTr="00A615D7">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A615D7" w:rsidRDefault="00A615D7" w:rsidP="00A615D7">
                            <w:pPr>
                              <w:rPr>
                                <w:rFonts w:ascii="Times New Roman" w:hAnsi="Times New Roman" w:cs="Times New Roman"/>
                                <w:sz w:val="24"/>
                                <w:szCs w:val="24"/>
                              </w:rPr>
                            </w:pPr>
                            <w:r>
                              <w:rPr>
                                <w:rFonts w:ascii="Times New Roman" w:hAnsi="Times New Roman" w:cs="Times New Roman"/>
                                <w:sz w:val="24"/>
                                <w:szCs w:val="24"/>
                              </w:rPr>
                              <w:t>Etc_can_500</w:t>
                            </w:r>
                          </w:p>
                        </w:tc>
                      </w:tr>
                    </w:tbl>
                    <w:p w:rsidR="00A615D7" w:rsidRDefault="00A615D7" w:rsidP="00A615D7">
                      <w:proofErr w:type="gramStart"/>
                      <w:r>
                        <w:t>to</w:t>
                      </w:r>
                      <w:proofErr w:type="gramEnd"/>
                      <w:r>
                        <w:t xml:space="preserve"> 100</w:t>
                      </w:r>
                    </w:p>
                    <w:p w:rsidR="00A615D7" w:rsidRDefault="00A615D7" w:rsidP="00A615D7">
                      <w:pPr>
                        <w:jc w:val="center"/>
                      </w:pPr>
                    </w:p>
                  </w:txbxContent>
                </v:textbox>
                <w10:wrap anchorx="margin"/>
              </v:rect>
            </w:pict>
          </mc:Fallback>
        </mc:AlternateContent>
      </w:r>
    </w:p>
    <w:p w:rsidR="00835D4C" w:rsidRPr="00E72227" w:rsidRDefault="00785A20" w:rsidP="00835D4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3EAB66" wp14:editId="46425869">
                <wp:simplePos x="0" y="0"/>
                <wp:positionH relativeFrom="column">
                  <wp:posOffset>1162050</wp:posOffset>
                </wp:positionH>
                <wp:positionV relativeFrom="paragraph">
                  <wp:posOffset>13970</wp:posOffset>
                </wp:positionV>
                <wp:extent cx="1323975" cy="1009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323975"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15D7" w:rsidRDefault="00A615D7" w:rsidP="00242F5B">
                            <w:r>
                              <w:t>Calibration of APP and TPS gains and offset</w:t>
                            </w:r>
                          </w:p>
                          <w:p w:rsidR="00A615D7" w:rsidRDefault="00A615D7" w:rsidP="00242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EAB66" id="Rectangle 2" o:spid="_x0000_s1027" style="position:absolute;margin-left:91.5pt;margin-top:1.1pt;width:104.25pt;height:7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" fillcolor="#5b9bd5 [3204]" strokecolor="#1f4d78 [1604]" strokeweight="1pt">
                <v:textbox>
                  <w:txbxContent>
                    <w:p w:rsidR="00A615D7" w:rsidRDefault="00A615D7" w:rsidP="00242F5B">
                      <w:r>
                        <w:t>Calibration of APP and TPS gains and offset</w:t>
                      </w:r>
                    </w:p>
                    <w:p w:rsidR="00A615D7" w:rsidRDefault="00A615D7" w:rsidP="00242F5B">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468909" wp14:editId="7F0416C0">
                <wp:simplePos x="0" y="0"/>
                <wp:positionH relativeFrom="column">
                  <wp:posOffset>2876550</wp:posOffset>
                </wp:positionH>
                <wp:positionV relativeFrom="paragraph">
                  <wp:posOffset>13970</wp:posOffset>
                </wp:positionV>
                <wp:extent cx="1323975" cy="1009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323975"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15D7" w:rsidRDefault="00A615D7" w:rsidP="00667052">
                            <w:r>
                              <w:t>PID Controller tuning for setting Duty Cycle</w:t>
                            </w:r>
                          </w:p>
                          <w:p w:rsidR="00A615D7" w:rsidRDefault="00A615D7" w:rsidP="006670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68909" id="Rectangle 3" o:spid="_x0000_s1028" style="position:absolute;margin-left:226.5pt;margin-top:1.1pt;width:104.2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" fillcolor="#5b9bd5 [3204]" strokecolor="#1f4d78 [1604]" strokeweight="1pt">
                <v:textbox>
                  <w:txbxContent>
                    <w:p w:rsidR="00A615D7" w:rsidRDefault="00A615D7" w:rsidP="00667052">
                      <w:r>
                        <w:t>PID Controller tuning for setting Duty Cycle</w:t>
                      </w:r>
                    </w:p>
                    <w:p w:rsidR="00A615D7" w:rsidRDefault="00A615D7" w:rsidP="00667052">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AE9C6F3" wp14:editId="55823437">
                <wp:simplePos x="0" y="0"/>
                <wp:positionH relativeFrom="margin">
                  <wp:align>right</wp:align>
                </wp:positionH>
                <wp:positionV relativeFrom="paragraph">
                  <wp:posOffset>13970</wp:posOffset>
                </wp:positionV>
                <wp:extent cx="1323975" cy="10096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323975"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15D7" w:rsidRDefault="00A615D7" w:rsidP="00242F5B">
                            <w:pPr>
                              <w:jc w:val="center"/>
                            </w:pPr>
                            <w:r>
                              <w:t>Send Duty cycle to ECU-2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9C6F3" id="Rectangle 9" o:spid="_x0000_s1029" style="position:absolute;margin-left:53.05pt;margin-top:1.1pt;width:104.25pt;height:79.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" fillcolor="#5b9bd5 [3204]" strokecolor="#1f4d78 [1604]" strokeweight="1pt">
                <v:textbox>
                  <w:txbxContent>
                    <w:p w:rsidR="00A615D7" w:rsidRDefault="00A615D7" w:rsidP="00242F5B">
                      <w:pPr>
                        <w:jc w:val="center"/>
                      </w:pPr>
                      <w:r>
                        <w:t>Send Duty cycle to ECU-2</w:t>
                      </w:r>
                    </w:p>
                  </w:txbxContent>
                </v:textbox>
                <w10:wrap anchorx="margin"/>
              </v:rect>
            </w:pict>
          </mc:Fallback>
        </mc:AlternateContent>
      </w:r>
      <w:r w:rsidR="00835D4C">
        <w:rPr>
          <w:rFonts w:ascii="Times New Roman" w:hAnsi="Times New Roman" w:cs="Times New Roman"/>
          <w:sz w:val="24"/>
          <w:szCs w:val="24"/>
        </w:rPr>
        <w:t xml:space="preserve"> </w:t>
      </w:r>
    </w:p>
    <w:p w:rsidR="00835D4C" w:rsidRDefault="00835D4C" w:rsidP="00835D4C">
      <w:pPr>
        <w:pStyle w:val="ListParagraph"/>
        <w:jc w:val="both"/>
      </w:pPr>
    </w:p>
    <w:p w:rsidR="00835D4C" w:rsidRDefault="00785A20" w:rsidP="00835D4C">
      <w:pPr>
        <w:pStyle w:val="ListParagraph"/>
        <w:jc w:val="both"/>
      </w:pPr>
      <w:r>
        <w:rPr>
          <w:noProof/>
        </w:rPr>
        <mc:AlternateContent>
          <mc:Choice Requires="wps">
            <w:drawing>
              <wp:anchor distT="0" distB="0" distL="114300" distR="114300" simplePos="0" relativeHeight="251670528" behindDoc="0" locked="0" layoutInCell="1" allowOverlap="1" wp14:anchorId="41ADEF22" wp14:editId="48BBC304">
                <wp:simplePos x="0" y="0"/>
                <wp:positionH relativeFrom="column">
                  <wp:posOffset>4238625</wp:posOffset>
                </wp:positionH>
                <wp:positionV relativeFrom="paragraph">
                  <wp:posOffset>30480</wp:posOffset>
                </wp:positionV>
                <wp:extent cx="361950" cy="180975"/>
                <wp:effectExtent l="0" t="19050" r="38100" b="47625"/>
                <wp:wrapNone/>
                <wp:docPr id="18" name="Right Arrow 18"/>
                <wp:cNvGraphicFramePr/>
                <a:graphic xmlns:a="http://schemas.openxmlformats.org/drawingml/2006/main">
                  <a:graphicData uri="http://schemas.microsoft.com/office/word/2010/wordprocessingShape">
                    <wps:wsp>
                      <wps:cNvSpPr/>
                      <wps:spPr>
                        <a:xfrm>
                          <a:off x="0" y="0"/>
                          <a:ext cx="361950" cy="1809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F71D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333.75pt;margin-top:2.4pt;width:28.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" fillcolor="#ed7d31 [3205]" strokecolor="#823b0b [1605]" strokeweight="1pt"/>
            </w:pict>
          </mc:Fallback>
        </mc:AlternateContent>
      </w:r>
      <w:r>
        <w:rPr>
          <w:noProof/>
        </w:rPr>
        <mc:AlternateContent>
          <mc:Choice Requires="wps">
            <w:drawing>
              <wp:anchor distT="0" distB="0" distL="114300" distR="114300" simplePos="0" relativeHeight="251668480" behindDoc="0" locked="0" layoutInCell="1" allowOverlap="1" wp14:anchorId="66355E39" wp14:editId="286C8E85">
                <wp:simplePos x="0" y="0"/>
                <wp:positionH relativeFrom="column">
                  <wp:posOffset>2505075</wp:posOffset>
                </wp:positionH>
                <wp:positionV relativeFrom="paragraph">
                  <wp:posOffset>49530</wp:posOffset>
                </wp:positionV>
                <wp:extent cx="361950" cy="180975"/>
                <wp:effectExtent l="0" t="19050" r="38100" b="47625"/>
                <wp:wrapNone/>
                <wp:docPr id="15" name="Right Arrow 15"/>
                <wp:cNvGraphicFramePr/>
                <a:graphic xmlns:a="http://schemas.openxmlformats.org/drawingml/2006/main">
                  <a:graphicData uri="http://schemas.microsoft.com/office/word/2010/wordprocessingShape">
                    <wps:wsp>
                      <wps:cNvSpPr/>
                      <wps:spPr>
                        <a:xfrm>
                          <a:off x="0" y="0"/>
                          <a:ext cx="361950" cy="1809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13CF3" id="Right Arrow 15" o:spid="_x0000_s1026" type="#_x0000_t13" style="position:absolute;margin-left:197.25pt;margin-top:3.9pt;width:28.5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" fillcolor="#ed7d31 [3205]" strokecolor="#823b0b [1605]" strokeweight="1pt"/>
            </w:pict>
          </mc:Fallback>
        </mc:AlternateContent>
      </w:r>
      <w:r>
        <w:rPr>
          <w:noProof/>
        </w:rPr>
        <mc:AlternateContent>
          <mc:Choice Requires="wps">
            <w:drawing>
              <wp:anchor distT="0" distB="0" distL="114300" distR="114300" simplePos="0" relativeHeight="251666432" behindDoc="0" locked="0" layoutInCell="1" allowOverlap="1" wp14:anchorId="67A447AD" wp14:editId="245E9D01">
                <wp:simplePos x="0" y="0"/>
                <wp:positionH relativeFrom="column">
                  <wp:posOffset>800100</wp:posOffset>
                </wp:positionH>
                <wp:positionV relativeFrom="paragraph">
                  <wp:posOffset>59055</wp:posOffset>
                </wp:positionV>
                <wp:extent cx="361950" cy="180975"/>
                <wp:effectExtent l="0" t="19050" r="38100" b="47625"/>
                <wp:wrapNone/>
                <wp:docPr id="13" name="Right Arrow 13"/>
                <wp:cNvGraphicFramePr/>
                <a:graphic xmlns:a="http://schemas.openxmlformats.org/drawingml/2006/main">
                  <a:graphicData uri="http://schemas.microsoft.com/office/word/2010/wordprocessingShape">
                    <wps:wsp>
                      <wps:cNvSpPr/>
                      <wps:spPr>
                        <a:xfrm>
                          <a:off x="0" y="0"/>
                          <a:ext cx="361950" cy="1809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DC8CB" id="Right Arrow 13" o:spid="_x0000_s1026" type="#_x0000_t13" style="position:absolute;margin-left:63pt;margin-top:4.65pt;width:28.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" fillcolor="#ed7d31 [3205]" strokecolor="#823b0b [1605]" strokeweight="1pt"/>
            </w:pict>
          </mc:Fallback>
        </mc:AlternateContent>
      </w:r>
    </w:p>
    <w:p w:rsidR="00835D4C" w:rsidRDefault="00835D4C" w:rsidP="00835D4C">
      <w:pPr>
        <w:pStyle w:val="ListParagraph"/>
        <w:jc w:val="both"/>
      </w:pPr>
    </w:p>
    <w:p w:rsidR="00835D4C" w:rsidRDefault="00835D4C" w:rsidP="00835D4C">
      <w:pPr>
        <w:pStyle w:val="ListParagraph"/>
        <w:jc w:val="both"/>
      </w:pPr>
    </w:p>
    <w:p w:rsidR="00835D4C" w:rsidRDefault="00835D4C" w:rsidP="00835D4C">
      <w:pPr>
        <w:pStyle w:val="ListParagraph"/>
        <w:jc w:val="both"/>
      </w:pPr>
    </w:p>
    <w:p w:rsidR="00835D4C" w:rsidRDefault="00835D4C" w:rsidP="00835D4C">
      <w:pPr>
        <w:pStyle w:val="ListParagraph"/>
        <w:jc w:val="both"/>
      </w:pPr>
    </w:p>
    <w:p w:rsidR="00AF786D" w:rsidRDefault="00AF786D" w:rsidP="00835D4C">
      <w:pPr>
        <w:pStyle w:val="ListParagraph"/>
        <w:jc w:val="both"/>
      </w:pPr>
    </w:p>
    <w:p w:rsidR="00AF786D" w:rsidRDefault="00AF786D" w:rsidP="00835D4C">
      <w:pPr>
        <w:pStyle w:val="ListParagraph"/>
        <w:jc w:val="both"/>
      </w:pPr>
    </w:p>
    <w:p w:rsidR="002A538D" w:rsidRPr="00E72227" w:rsidRDefault="002A538D" w:rsidP="002A538D">
      <w:pPr>
        <w:ind w:left="-810"/>
        <w:rPr>
          <w:rFonts w:ascii="Times New Roman" w:hAnsi="Times New Roman" w:cs="Times New Roman"/>
          <w:b/>
          <w:sz w:val="24"/>
          <w:szCs w:val="24"/>
        </w:rPr>
      </w:pPr>
      <w:r w:rsidRPr="00E72227">
        <w:rPr>
          <w:rFonts w:ascii="Times New Roman" w:hAnsi="Times New Roman" w:cs="Times New Roman"/>
          <w:b/>
          <w:sz w:val="24"/>
          <w:szCs w:val="24"/>
        </w:rPr>
        <w:t>Control Logic</w:t>
      </w:r>
      <w:r>
        <w:rPr>
          <w:rFonts w:ascii="Times New Roman" w:hAnsi="Times New Roman" w:cs="Times New Roman"/>
          <w:b/>
          <w:sz w:val="24"/>
          <w:szCs w:val="24"/>
        </w:rPr>
        <w:t xml:space="preserve"> for ECU-2</w:t>
      </w:r>
      <w:r w:rsidRPr="00E72227">
        <w:rPr>
          <w:rFonts w:ascii="Times New Roman" w:hAnsi="Times New Roman" w:cs="Times New Roman"/>
          <w:b/>
          <w:sz w:val="24"/>
          <w:szCs w:val="24"/>
        </w:rPr>
        <w:t>:</w:t>
      </w:r>
    </w:p>
    <w:p w:rsidR="00835D4C" w:rsidRDefault="00835D4C" w:rsidP="002A538D">
      <w:pPr>
        <w:pStyle w:val="ListParagraph"/>
        <w:ind w:left="-720"/>
        <w:jc w:val="both"/>
      </w:pPr>
    </w:p>
    <w:p w:rsidR="00835D4C" w:rsidRDefault="002A538D" w:rsidP="00835D4C">
      <w:pPr>
        <w:pStyle w:val="ListParagraph"/>
        <w:jc w:val="both"/>
      </w:pPr>
      <w:r>
        <w:rPr>
          <w:noProof/>
        </w:rPr>
        <mc:AlternateContent>
          <mc:Choice Requires="wps">
            <w:drawing>
              <wp:anchor distT="0" distB="0" distL="114300" distR="114300" simplePos="0" relativeHeight="251684864" behindDoc="0" locked="0" layoutInCell="1" allowOverlap="1" wp14:anchorId="18DB3133" wp14:editId="2BFB1FAF">
                <wp:simplePos x="0" y="0"/>
                <wp:positionH relativeFrom="column">
                  <wp:posOffset>-514350</wp:posOffset>
                </wp:positionH>
                <wp:positionV relativeFrom="paragraph">
                  <wp:posOffset>180340</wp:posOffset>
                </wp:positionV>
                <wp:extent cx="1295400" cy="10191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295400"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38D" w:rsidRDefault="002A538D" w:rsidP="002A538D">
                            <w:pPr>
                              <w:jc w:val="center"/>
                            </w:pPr>
                            <w:r>
                              <w:t>Receive Duty cycle from ECU-1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B3133" id="Rectangle 65" o:spid="_x0000_s1030" style="position:absolute;left:0;text-align:left;margin-left:-40.5pt;margin-top:14.2pt;width:102pt;height:80.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" fillcolor="#5b9bd5 [3204]" strokecolor="#1f4d78 [1604]" strokeweight="1pt">
                <v:textbox>
                  <w:txbxContent>
                    <w:p w:rsidR="002A538D" w:rsidRDefault="002A538D" w:rsidP="002A538D">
                      <w:pPr>
                        <w:jc w:val="center"/>
                      </w:pPr>
                      <w:r>
                        <w:t>Receive Duty cycle from ECU-1</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1A52A46" wp14:editId="78539E96">
                <wp:simplePos x="0" y="0"/>
                <wp:positionH relativeFrom="column">
                  <wp:posOffset>1133475</wp:posOffset>
                </wp:positionH>
                <wp:positionV relativeFrom="paragraph">
                  <wp:posOffset>172085</wp:posOffset>
                </wp:positionV>
                <wp:extent cx="1295400" cy="10191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295400"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38D" w:rsidRDefault="002A538D" w:rsidP="002A538D">
                            <w:pPr>
                              <w:jc w:val="center"/>
                            </w:pPr>
                            <w:r>
                              <w:t>Convert to PWM signal and send to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52A46" id="Rectangle 64" o:spid="_x0000_s1031" style="position:absolute;left:0;text-align:left;margin-left:89.25pt;margin-top:13.55pt;width:102pt;height:8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" fillcolor="#5b9bd5 [3204]" strokecolor="#1f4d78 [1604]" strokeweight="1pt">
                <v:textbox>
                  <w:txbxContent>
                    <w:p w:rsidR="002A538D" w:rsidRDefault="002A538D" w:rsidP="002A538D">
                      <w:pPr>
                        <w:jc w:val="center"/>
                      </w:pPr>
                      <w:r>
                        <w:t>Convert to PWM signal and send to Servo motor</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AF7D48F" wp14:editId="50A2335C">
                <wp:simplePos x="0" y="0"/>
                <wp:positionH relativeFrom="column">
                  <wp:posOffset>2905125</wp:posOffset>
                </wp:positionH>
                <wp:positionV relativeFrom="paragraph">
                  <wp:posOffset>168275</wp:posOffset>
                </wp:positionV>
                <wp:extent cx="1295400" cy="10191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295400"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38D" w:rsidRDefault="002A538D" w:rsidP="002A538D">
                            <w:pPr>
                              <w:jc w:val="center"/>
                            </w:pPr>
                            <w:r>
                              <w:t xml:space="preserve">Obtain feedback from APP and TPS positions of servo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7D48F" id="Rectangle 63" o:spid="_x0000_s1032" style="position:absolute;left:0;text-align:left;margin-left:228.75pt;margin-top:13.25pt;width:102pt;height:8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" fillcolor="#5b9bd5 [3204]" strokecolor="#1f4d78 [1604]" strokeweight="1pt">
                <v:textbox>
                  <w:txbxContent>
                    <w:p w:rsidR="002A538D" w:rsidRDefault="002A538D" w:rsidP="002A538D">
                      <w:pPr>
                        <w:jc w:val="center"/>
                      </w:pPr>
                      <w:r>
                        <w:t xml:space="preserve">Obtain feedback from APP and TPS positions of servo motor </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79994036" wp14:editId="0741581F">
                <wp:simplePos x="0" y="0"/>
                <wp:positionH relativeFrom="column">
                  <wp:posOffset>4629150</wp:posOffset>
                </wp:positionH>
                <wp:positionV relativeFrom="paragraph">
                  <wp:posOffset>163830</wp:posOffset>
                </wp:positionV>
                <wp:extent cx="1295400" cy="101917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295400"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38D" w:rsidRDefault="002A538D" w:rsidP="002A538D">
                            <w:pPr>
                              <w:jc w:val="center"/>
                            </w:pPr>
                            <w:r>
                              <w:t>Send APP and TPS position values to ECU-1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94036" id="Rectangle 62" o:spid="_x0000_s1033" style="position:absolute;left:0;text-align:left;margin-left:364.5pt;margin-top:12.9pt;width:102pt;height:8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" fillcolor="#5b9bd5 [3204]" strokecolor="#1f4d78 [1604]" strokeweight="1pt">
                <v:textbox>
                  <w:txbxContent>
                    <w:p w:rsidR="002A538D" w:rsidRDefault="002A538D" w:rsidP="002A538D">
                      <w:pPr>
                        <w:jc w:val="center"/>
                      </w:pPr>
                      <w:r>
                        <w:t>Send APP and TPS position values to ECU-1</w:t>
                      </w:r>
                    </w:p>
                  </w:txbxContent>
                </v:textbox>
              </v:rect>
            </w:pict>
          </mc:Fallback>
        </mc:AlternateContent>
      </w:r>
    </w:p>
    <w:p w:rsidR="00835D4C" w:rsidRDefault="00835D4C" w:rsidP="00835D4C">
      <w:pPr>
        <w:pStyle w:val="ListParagraph"/>
        <w:jc w:val="both"/>
      </w:pPr>
    </w:p>
    <w:p w:rsidR="00835D4C" w:rsidRDefault="00835D4C" w:rsidP="00835D4C">
      <w:pPr>
        <w:pStyle w:val="ListParagraph"/>
        <w:jc w:val="both"/>
      </w:pPr>
    </w:p>
    <w:p w:rsidR="00835D4C" w:rsidRDefault="002A538D" w:rsidP="00835D4C">
      <w:pPr>
        <w:pStyle w:val="ListParagraph"/>
        <w:jc w:val="both"/>
      </w:pPr>
      <w:r>
        <w:rPr>
          <w:noProof/>
        </w:rPr>
        <mc:AlternateContent>
          <mc:Choice Requires="wps">
            <w:drawing>
              <wp:anchor distT="0" distB="0" distL="114300" distR="114300" simplePos="0" relativeHeight="251691008" behindDoc="0" locked="0" layoutInCell="1" allowOverlap="1" wp14:anchorId="47A955DF" wp14:editId="46502660">
                <wp:simplePos x="0" y="0"/>
                <wp:positionH relativeFrom="column">
                  <wp:posOffset>4219575</wp:posOffset>
                </wp:positionH>
                <wp:positionV relativeFrom="paragraph">
                  <wp:posOffset>26670</wp:posOffset>
                </wp:positionV>
                <wp:extent cx="361950" cy="180975"/>
                <wp:effectExtent l="0" t="19050" r="38100" b="47625"/>
                <wp:wrapNone/>
                <wp:docPr id="68" name="Right Arrow 68"/>
                <wp:cNvGraphicFramePr/>
                <a:graphic xmlns:a="http://schemas.openxmlformats.org/drawingml/2006/main">
                  <a:graphicData uri="http://schemas.microsoft.com/office/word/2010/wordprocessingShape">
                    <wps:wsp>
                      <wps:cNvSpPr/>
                      <wps:spPr>
                        <a:xfrm>
                          <a:off x="0" y="0"/>
                          <a:ext cx="361950" cy="1809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12B078" id="Right Arrow 68" o:spid="_x0000_s1026" type="#_x0000_t13" style="position:absolute;margin-left:332.25pt;margin-top:2.1pt;width:28.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" fillcolor="#ed7d31 [3205]" strokecolor="#823b0b [1605]" strokeweight="1pt"/>
            </w:pict>
          </mc:Fallback>
        </mc:AlternateContent>
      </w:r>
      <w:r>
        <w:rPr>
          <w:noProof/>
        </w:rPr>
        <mc:AlternateContent>
          <mc:Choice Requires="wps">
            <w:drawing>
              <wp:anchor distT="0" distB="0" distL="114300" distR="114300" simplePos="0" relativeHeight="251688960" behindDoc="0" locked="0" layoutInCell="1" allowOverlap="1" wp14:anchorId="1DB42656" wp14:editId="232F84F0">
                <wp:simplePos x="0" y="0"/>
                <wp:positionH relativeFrom="column">
                  <wp:posOffset>2438400</wp:posOffset>
                </wp:positionH>
                <wp:positionV relativeFrom="paragraph">
                  <wp:posOffset>55245</wp:posOffset>
                </wp:positionV>
                <wp:extent cx="361950" cy="180975"/>
                <wp:effectExtent l="0" t="19050" r="38100" b="47625"/>
                <wp:wrapNone/>
                <wp:docPr id="67" name="Right Arrow 67"/>
                <wp:cNvGraphicFramePr/>
                <a:graphic xmlns:a="http://schemas.openxmlformats.org/drawingml/2006/main">
                  <a:graphicData uri="http://schemas.microsoft.com/office/word/2010/wordprocessingShape">
                    <wps:wsp>
                      <wps:cNvSpPr/>
                      <wps:spPr>
                        <a:xfrm>
                          <a:off x="0" y="0"/>
                          <a:ext cx="361950" cy="1809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3F09A" id="Right Arrow 67" o:spid="_x0000_s1026" type="#_x0000_t13" style="position:absolute;margin-left:192pt;margin-top:4.35pt;width:28.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" fillcolor="#ed7d31 [3205]" strokecolor="#823b0b [1605]" strokeweight="1pt"/>
            </w:pict>
          </mc:Fallback>
        </mc:AlternateContent>
      </w:r>
      <w:r>
        <w:rPr>
          <w:noProof/>
        </w:rPr>
        <mc:AlternateContent>
          <mc:Choice Requires="wps">
            <w:drawing>
              <wp:anchor distT="0" distB="0" distL="114300" distR="114300" simplePos="0" relativeHeight="251686912" behindDoc="0" locked="0" layoutInCell="1" allowOverlap="1" wp14:anchorId="710BC0E7" wp14:editId="6AF45653">
                <wp:simplePos x="0" y="0"/>
                <wp:positionH relativeFrom="column">
                  <wp:posOffset>781050</wp:posOffset>
                </wp:positionH>
                <wp:positionV relativeFrom="paragraph">
                  <wp:posOffset>28575</wp:posOffset>
                </wp:positionV>
                <wp:extent cx="361950" cy="180975"/>
                <wp:effectExtent l="0" t="19050" r="38100" b="47625"/>
                <wp:wrapNone/>
                <wp:docPr id="66" name="Right Arrow 66"/>
                <wp:cNvGraphicFramePr/>
                <a:graphic xmlns:a="http://schemas.openxmlformats.org/drawingml/2006/main">
                  <a:graphicData uri="http://schemas.microsoft.com/office/word/2010/wordprocessingShape">
                    <wps:wsp>
                      <wps:cNvSpPr/>
                      <wps:spPr>
                        <a:xfrm>
                          <a:off x="0" y="0"/>
                          <a:ext cx="361950" cy="1809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2013A" id="Right Arrow 66" o:spid="_x0000_s1026" type="#_x0000_t13" style="position:absolute;margin-left:61.5pt;margin-top:2.25pt;width:28.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" fillcolor="#ed7d31 [3205]" strokecolor="#823b0b [1605]" strokeweight="1pt"/>
            </w:pict>
          </mc:Fallback>
        </mc:AlternateContent>
      </w:r>
    </w:p>
    <w:p w:rsidR="00835D4C" w:rsidRDefault="00835D4C" w:rsidP="00835D4C">
      <w:pPr>
        <w:pStyle w:val="ListParagraph"/>
        <w:jc w:val="both"/>
      </w:pPr>
    </w:p>
    <w:p w:rsidR="00835D4C" w:rsidRDefault="00835D4C" w:rsidP="00835D4C">
      <w:pPr>
        <w:pStyle w:val="ListParagraph"/>
        <w:jc w:val="both"/>
      </w:pPr>
    </w:p>
    <w:p w:rsidR="00835D4C" w:rsidRDefault="00835D4C" w:rsidP="00835D4C">
      <w:pPr>
        <w:jc w:val="both"/>
      </w:pPr>
    </w:p>
    <w:p w:rsidR="00835D4C" w:rsidRDefault="00835D4C" w:rsidP="00835D4C">
      <w:pPr>
        <w:jc w:val="both"/>
      </w:pPr>
    </w:p>
    <w:p w:rsidR="00835D4C" w:rsidRDefault="00835D4C" w:rsidP="00835D4C">
      <w:pPr>
        <w:jc w:val="both"/>
      </w:pPr>
    </w:p>
    <w:p w:rsidR="00835D4C" w:rsidRPr="00AC70AD" w:rsidRDefault="00835D4C" w:rsidP="001E6C37">
      <w:pPr>
        <w:jc w:val="both"/>
      </w:pPr>
    </w:p>
    <w:p w:rsidR="00835D4C" w:rsidRPr="00656D46"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MODEL DEVELOPMENT</w:t>
      </w:r>
    </w:p>
    <w:p w:rsidR="00835D4C" w:rsidRDefault="00835D4C" w:rsidP="00835D4C">
      <w:pPr>
        <w:pStyle w:val="ListParagraph"/>
        <w:ind w:left="-360"/>
        <w:rPr>
          <w:rFonts w:ascii="Times New Roman" w:hAnsi="Times New Roman" w:cs="Times New Roman"/>
          <w:b/>
          <w:sz w:val="32"/>
          <w:szCs w:val="32"/>
          <w:u w:val="single"/>
        </w:rPr>
      </w:pPr>
    </w:p>
    <w:p w:rsidR="00835D4C" w:rsidRDefault="00835D4C" w:rsidP="00835D4C">
      <w:pPr>
        <w:pStyle w:val="ListParagraph"/>
        <w:ind w:left="-360"/>
        <w:rPr>
          <w:rFonts w:ascii="Times New Roman" w:hAnsi="Times New Roman" w:cs="Times New Roman"/>
          <w:sz w:val="24"/>
          <w:szCs w:val="24"/>
        </w:rPr>
      </w:pPr>
      <w:r w:rsidRPr="00836CA3">
        <w:rPr>
          <w:rFonts w:ascii="Times New Roman" w:hAnsi="Times New Roman" w:cs="Times New Roman"/>
          <w:sz w:val="24"/>
          <w:szCs w:val="24"/>
        </w:rPr>
        <w:t xml:space="preserve">The model is built in Simulink, </w:t>
      </w:r>
      <w:proofErr w:type="spellStart"/>
      <w:r w:rsidRPr="00836CA3">
        <w:rPr>
          <w:rFonts w:ascii="Times New Roman" w:hAnsi="Times New Roman" w:cs="Times New Roman"/>
          <w:sz w:val="24"/>
          <w:szCs w:val="24"/>
        </w:rPr>
        <w:t>Matlab</w:t>
      </w:r>
      <w:proofErr w:type="spellEnd"/>
      <w:r w:rsidRPr="00836CA3">
        <w:rPr>
          <w:rFonts w:ascii="Times New Roman" w:hAnsi="Times New Roman" w:cs="Times New Roman"/>
          <w:sz w:val="24"/>
          <w:szCs w:val="24"/>
        </w:rPr>
        <w:t xml:space="preserve"> using the Simulink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Motohawk</w:t>
      </w:r>
      <w:proofErr w:type="spellEnd"/>
      <w:r>
        <w:rPr>
          <w:rFonts w:ascii="Times New Roman" w:hAnsi="Times New Roman" w:cs="Times New Roman"/>
          <w:sz w:val="24"/>
          <w:szCs w:val="24"/>
        </w:rPr>
        <w:t xml:space="preserve"> blocks</w:t>
      </w:r>
      <w:r w:rsidRPr="00836CA3">
        <w:rPr>
          <w:rFonts w:ascii="Times New Roman" w:hAnsi="Times New Roman" w:cs="Times New Roman"/>
          <w:sz w:val="24"/>
          <w:szCs w:val="24"/>
        </w:rPr>
        <w:t>.</w:t>
      </w:r>
    </w:p>
    <w:p w:rsidR="00835D4C" w:rsidRDefault="00835D4C" w:rsidP="00835D4C">
      <w:pPr>
        <w:pStyle w:val="ListParagraph"/>
        <w:ind w:left="-360"/>
        <w:rPr>
          <w:rFonts w:ascii="Times New Roman" w:hAnsi="Times New Roman" w:cs="Times New Roman"/>
          <w:sz w:val="24"/>
          <w:szCs w:val="24"/>
        </w:rPr>
      </w:pPr>
    </w:p>
    <w:p w:rsidR="008D0094" w:rsidRDefault="008D0094" w:rsidP="00835D4C">
      <w:pPr>
        <w:pStyle w:val="ListParagraph"/>
        <w:ind w:left="-360"/>
        <w:rPr>
          <w:rFonts w:ascii="Times New Roman" w:hAnsi="Times New Roman" w:cs="Times New Roman"/>
          <w:sz w:val="24"/>
          <w:szCs w:val="24"/>
        </w:rPr>
      </w:pPr>
    </w:p>
    <w:p w:rsidR="00835D4C" w:rsidRDefault="00267C6D" w:rsidP="00835D4C">
      <w:pPr>
        <w:pStyle w:val="ListParagraph"/>
        <w:keepNext/>
        <w:ind w:left="-360"/>
      </w:pPr>
      <w:r>
        <w:rPr>
          <w:rFonts w:ascii="Calibri" w:hAnsi="Calibri"/>
          <w:noProof/>
          <w:color w:val="000000"/>
        </w:rPr>
        <w:drawing>
          <wp:inline distT="0" distB="0" distL="0" distR="0">
            <wp:extent cx="5943600" cy="4867275"/>
            <wp:effectExtent l="0" t="0" r="0" b="9525"/>
            <wp:docPr id="11" name="Picture 11" descr="https://lh3.googleusercontent.com/-ab0TMlLe20-L5EXIUa1LAhm-qk690MgWyHy7CS2ieuKghQUFjZEB8QiF2Vvmg_C8nu6AA_H04RWfvWHTRjuy3SuaOxNPxIhAWIWPbOVffvpKjW_DV32FvA2JakeN4sW9kvUW-AMzPhGgUMl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b0TMlLe20-L5EXIUa1LAhm-qk690MgWyHy7CS2ieuKghQUFjZEB8QiF2Vvmg_C8nu6AA_H04RWfvWHTRjuy3SuaOxNPxIhAWIWPbOVffvpKjW_DV32FvA2JakeN4sW9kvUW-AMzPhGgUMlS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835D4C" w:rsidRPr="00424CE1" w:rsidRDefault="00835D4C" w:rsidP="00835D4C">
      <w:pPr>
        <w:pStyle w:val="Caption"/>
        <w:jc w:val="center"/>
        <w:rPr>
          <w:rFonts w:ascii="Times New Roman" w:hAnsi="Times New Roman" w:cs="Times New Roman"/>
          <w:sz w:val="22"/>
          <w:szCs w:val="22"/>
        </w:rPr>
      </w:pPr>
      <w:r w:rsidRPr="00424CE1">
        <w:rPr>
          <w:sz w:val="22"/>
          <w:szCs w:val="22"/>
        </w:rPr>
        <w:t>Figure3.1: Main Model</w:t>
      </w: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The Foreground model is given below:</w:t>
      </w: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267C6D" w:rsidP="00835D4C">
      <w:pPr>
        <w:pStyle w:val="ListParagraph"/>
        <w:ind w:left="-360"/>
        <w:rPr>
          <w:rFonts w:ascii="Times New Roman" w:hAnsi="Times New Roman" w:cs="Times New Roman"/>
          <w:sz w:val="24"/>
          <w:szCs w:val="24"/>
        </w:rPr>
      </w:pPr>
      <w:r>
        <w:rPr>
          <w:rFonts w:ascii="Calibri" w:hAnsi="Calibri"/>
          <w:noProof/>
          <w:color w:val="000000"/>
        </w:rPr>
        <w:drawing>
          <wp:inline distT="0" distB="0" distL="0" distR="0">
            <wp:extent cx="5943600" cy="1219200"/>
            <wp:effectExtent l="0" t="0" r="0" b="0"/>
            <wp:docPr id="12" name="Picture 12" descr="https://lh4.googleusercontent.com/wZvVJtDg-4RrMwpqdQOyTmDIYn82ge_BnXNKjgietTvbaV9VbCWb_jHutBlHw-l_K2GaGR1mjYXoEm2xkV8XM3rH609NwYoYmymf2jtkSNIBFyFELw2FnMO7SFqXZ76MTthvoYau-OOYMHo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ZvVJtDg-4RrMwpqdQOyTmDIYn82ge_BnXNKjgietTvbaV9VbCWb_jHutBlHw-l_K2GaGR1mjYXoEm2xkV8XM3rH609NwYoYmymf2jtkSNIBFyFELw2FnMO7SFqXZ76MTthvoYau-OOYMHoE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267C6D" w:rsidRDefault="00267C6D" w:rsidP="00835D4C">
      <w:pPr>
        <w:pStyle w:val="ListParagraph"/>
        <w:ind w:left="-360"/>
        <w:rPr>
          <w:rFonts w:ascii="Times New Roman" w:hAnsi="Times New Roman" w:cs="Times New Roman"/>
          <w:sz w:val="24"/>
          <w:szCs w:val="24"/>
        </w:rPr>
      </w:pPr>
    </w:p>
    <w:p w:rsidR="00267C6D" w:rsidRDefault="00267C6D" w:rsidP="00835D4C">
      <w:pPr>
        <w:pStyle w:val="ListParagraph"/>
        <w:ind w:left="-360"/>
        <w:rPr>
          <w:rFonts w:ascii="Times New Roman" w:hAnsi="Times New Roman" w:cs="Times New Roman"/>
          <w:sz w:val="24"/>
          <w:szCs w:val="24"/>
        </w:rPr>
      </w:pPr>
      <w:r>
        <w:rPr>
          <w:rFonts w:ascii="Calibri" w:hAnsi="Calibri"/>
          <w:noProof/>
          <w:color w:val="000000"/>
        </w:rPr>
        <w:drawing>
          <wp:inline distT="0" distB="0" distL="0" distR="0">
            <wp:extent cx="5943600" cy="2181225"/>
            <wp:effectExtent l="0" t="0" r="0" b="9525"/>
            <wp:docPr id="14" name="Picture 14" descr="https://lh4.googleusercontent.com/MkrZHNoWx0QMsVfd-_piI-OUQ48IV6oLkUxQr-EFOwbt31x2W7BCvEKKDPZ4-OAdEKwhsRMvpFkwJ5gQOiFQ5AQbClc-SHqlVUKgxh09imJ6o2QB1spvcXfkOLdF2pqbyCBz0fY0SMTORwzC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krZHNoWx0QMsVfd-_piI-OUQ48IV6oLkUxQr-EFOwbt31x2W7BCvEKKDPZ4-OAdEKwhsRMvpFkwJ5gQOiFQ5AQbClc-SHqlVUKgxh09imJ6o2QB1spvcXfkOLdF2pqbyCBz0fY0SMTORwzCh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D84625" w:rsidRDefault="00D84625" w:rsidP="00835D4C">
      <w:pPr>
        <w:pStyle w:val="ListParagraph"/>
        <w:ind w:left="-360"/>
        <w:rPr>
          <w:rFonts w:ascii="Times New Roman" w:hAnsi="Times New Roman" w:cs="Times New Roman"/>
          <w:sz w:val="24"/>
          <w:szCs w:val="24"/>
        </w:rPr>
      </w:pPr>
    </w:p>
    <w:p w:rsidR="00D84625" w:rsidRDefault="00D84625"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The above blocks is from the model used for the previous lab.</w:t>
      </w:r>
    </w:p>
    <w:p w:rsidR="00D84625" w:rsidRDefault="00D84625"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The blocks on the right are used to set the duty cycle</w:t>
      </w:r>
    </w:p>
    <w:p w:rsidR="00267C6D" w:rsidRDefault="00267C6D" w:rsidP="00835D4C">
      <w:pPr>
        <w:pStyle w:val="ListParagraph"/>
        <w:ind w:left="-360"/>
        <w:rPr>
          <w:rFonts w:ascii="Times New Roman" w:hAnsi="Times New Roman" w:cs="Times New Roman"/>
          <w:sz w:val="24"/>
          <w:szCs w:val="24"/>
        </w:rPr>
      </w:pPr>
    </w:p>
    <w:p w:rsidR="00267C6D" w:rsidRDefault="00267C6D" w:rsidP="00835D4C">
      <w:pPr>
        <w:pStyle w:val="ListParagraph"/>
        <w:ind w:left="-360"/>
        <w:rPr>
          <w:rFonts w:ascii="Times New Roman" w:hAnsi="Times New Roman" w:cs="Times New Roman"/>
          <w:sz w:val="24"/>
          <w:szCs w:val="24"/>
        </w:rPr>
      </w:pPr>
      <w:r>
        <w:rPr>
          <w:rFonts w:ascii="Calibri" w:hAnsi="Calibri"/>
          <w:noProof/>
          <w:color w:val="000000"/>
        </w:rPr>
        <w:lastRenderedPageBreak/>
        <w:drawing>
          <wp:inline distT="0" distB="0" distL="0" distR="0">
            <wp:extent cx="5943600" cy="3524250"/>
            <wp:effectExtent l="0" t="0" r="0" b="0"/>
            <wp:docPr id="16" name="Picture 16" descr="https://lh4.googleusercontent.com/HpQ42R4MW5yn04l9hiK85XIx_nJHvWvJ_xXwhPYVrkP6gl0t0WycQwH0LNK2lyLUindPCQArfkrV323hFvIZzA7PYns1Ou-w4mku6e-usiqRRxwot4exVq4U2tgjhuPmVrnyxdlnzuc505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pQ42R4MW5yn04l9hiK85XIx_nJHvWvJ_xXwhPYVrkP6gl0t0WycQwH0LNK2lyLUindPCQArfkrV323hFvIZzA7PYns1Ou-w4mku6e-usiqRRxwot4exVq4U2tgjhuPmVrnyxdlnzuc505W3-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267C6D" w:rsidRDefault="00267C6D" w:rsidP="00835D4C">
      <w:pPr>
        <w:pStyle w:val="ListParagraph"/>
        <w:ind w:left="-360"/>
        <w:rPr>
          <w:rFonts w:ascii="Times New Roman" w:hAnsi="Times New Roman" w:cs="Times New Roman"/>
          <w:sz w:val="24"/>
          <w:szCs w:val="24"/>
        </w:rPr>
      </w:pPr>
    </w:p>
    <w:p w:rsidR="00267C6D" w:rsidRDefault="00267C6D"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parameters for the CAN Message Read block are calibrated in the etc_can_500 file in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editor window</w:t>
      </w:r>
    </w:p>
    <w:p w:rsidR="00267C6D" w:rsidRDefault="00267C6D" w:rsidP="00835D4C">
      <w:pPr>
        <w:pStyle w:val="ListParagraph"/>
        <w:ind w:left="-360"/>
        <w:rPr>
          <w:rFonts w:ascii="Times New Roman" w:hAnsi="Times New Roman" w:cs="Times New Roman"/>
          <w:sz w:val="24"/>
          <w:szCs w:val="24"/>
        </w:rPr>
      </w:pPr>
      <w:r>
        <w:rPr>
          <w:rFonts w:ascii="Calibri" w:hAnsi="Calibri"/>
          <w:noProof/>
          <w:color w:val="000000"/>
        </w:rPr>
        <w:drawing>
          <wp:inline distT="0" distB="0" distL="0" distR="0">
            <wp:extent cx="5943600" cy="3486150"/>
            <wp:effectExtent l="0" t="0" r="0" b="0"/>
            <wp:docPr id="17" name="Picture 17" descr="https://lh6.googleusercontent.com/Rq4zOzJd1IcplwFeUR9VJ5cTwSKuGeKOguou7udpTk-T-p_2BHfjFuPeZ7Z5NcaB-S6h8uZd6bbnaA2N_krX3Z0PM0pvXe9GAhyCweS5d97OQPYQORrLDDm2xmFICTLiYekX5Ctj3xRDSq7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q4zOzJd1IcplwFeUR9VJ5cTwSKuGeKOguou7udpTk-T-p_2BHfjFuPeZ7Z5NcaB-S6h8uZd6bbnaA2N_krX3Z0PM0pvXe9GAhyCweS5d97OQPYQORrLDDm2xmFICTLiYekX5Ctj3xRDSq7H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84944" w:rsidRDefault="00184944" w:rsidP="00835D4C">
      <w:pPr>
        <w:pStyle w:val="ListParagraph"/>
        <w:ind w:left="-360"/>
        <w:rPr>
          <w:rFonts w:ascii="Times New Roman" w:hAnsi="Times New Roman" w:cs="Times New Roman"/>
          <w:sz w:val="24"/>
          <w:szCs w:val="24"/>
        </w:rPr>
      </w:pPr>
    </w:p>
    <w:p w:rsidR="00184944" w:rsidRDefault="00184944" w:rsidP="00184944">
      <w:pPr>
        <w:widowControl/>
        <w:spacing w:after="160"/>
        <w:rPr>
          <w:rFonts w:ascii="Calibri" w:eastAsia="Times New Roman" w:hAnsi="Calibri" w:cs="Times New Roman"/>
          <w:noProof/>
          <w:color w:val="000000"/>
        </w:rPr>
      </w:pPr>
    </w:p>
    <w:p w:rsidR="00184944" w:rsidRDefault="00184944" w:rsidP="00184944">
      <w:pPr>
        <w:widowControl/>
        <w:spacing w:after="160"/>
        <w:rPr>
          <w:rFonts w:ascii="Calibri" w:eastAsia="Times New Roman" w:hAnsi="Calibri" w:cs="Times New Roman"/>
          <w:noProof/>
          <w:color w:val="000000"/>
        </w:rPr>
      </w:pPr>
    </w:p>
    <w:p w:rsidR="00184944" w:rsidRDefault="00184944" w:rsidP="00184944">
      <w:pPr>
        <w:widowControl/>
        <w:spacing w:after="160"/>
        <w:rPr>
          <w:rFonts w:ascii="Calibri" w:eastAsia="Times New Roman" w:hAnsi="Calibri" w:cs="Times New Roman"/>
          <w:noProof/>
          <w:color w:val="000000"/>
        </w:rPr>
      </w:pPr>
    </w:p>
    <w:p w:rsidR="00184944" w:rsidRDefault="00184944" w:rsidP="00184944">
      <w:pPr>
        <w:widowControl/>
        <w:spacing w:after="160"/>
        <w:rPr>
          <w:rFonts w:ascii="Calibri" w:eastAsia="Times New Roman" w:hAnsi="Calibri" w:cs="Times New Roman"/>
          <w:noProof/>
          <w:color w:val="000000"/>
        </w:rPr>
      </w:pPr>
    </w:p>
    <w:p w:rsidR="00184944" w:rsidRDefault="00184944" w:rsidP="00184944">
      <w:pPr>
        <w:pStyle w:val="ListParagraph"/>
        <w:ind w:left="-360"/>
        <w:rPr>
          <w:rFonts w:ascii="Times New Roman" w:hAnsi="Times New Roman" w:cs="Times New Roman"/>
          <w:sz w:val="24"/>
          <w:szCs w:val="24"/>
        </w:rPr>
      </w:pPr>
      <w:r>
        <w:rPr>
          <w:rFonts w:ascii="Times New Roman" w:hAnsi="Times New Roman" w:cs="Times New Roman"/>
          <w:sz w:val="24"/>
          <w:szCs w:val="24"/>
        </w:rPr>
        <w:t>The main model calibrating the foreground model with the ECU is given below:</w:t>
      </w:r>
    </w:p>
    <w:p w:rsidR="00184944" w:rsidRDefault="00184944" w:rsidP="00184944">
      <w:pPr>
        <w:pStyle w:val="ListParagraph"/>
        <w:ind w:left="-360"/>
        <w:rPr>
          <w:rFonts w:ascii="Times New Roman" w:hAnsi="Times New Roman" w:cs="Times New Roman"/>
          <w:sz w:val="24"/>
          <w:szCs w:val="24"/>
        </w:rPr>
      </w:pPr>
    </w:p>
    <w:p w:rsidR="00184944" w:rsidRDefault="00184944" w:rsidP="00184944">
      <w:pPr>
        <w:pStyle w:val="ListParagraph"/>
        <w:ind w:left="-360"/>
        <w:rPr>
          <w:rFonts w:ascii="Times New Roman" w:hAnsi="Times New Roman" w:cs="Times New Roman"/>
          <w:sz w:val="24"/>
          <w:szCs w:val="24"/>
        </w:rPr>
      </w:pPr>
    </w:p>
    <w:p w:rsidR="00184944" w:rsidRDefault="00184944" w:rsidP="00184944">
      <w:pPr>
        <w:widowControl/>
        <w:spacing w:after="160"/>
        <w:rPr>
          <w:rFonts w:ascii="Calibri" w:eastAsia="Times New Roman" w:hAnsi="Calibri" w:cs="Times New Roman"/>
          <w:noProof/>
          <w:color w:val="000000"/>
        </w:rPr>
      </w:pP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drawing>
          <wp:inline distT="0" distB="0" distL="0" distR="0">
            <wp:extent cx="5943600" cy="4867275"/>
            <wp:effectExtent l="0" t="0" r="0" b="9525"/>
            <wp:docPr id="40" name="Picture 40" descr="https://lh5.googleusercontent.com/TNCV_96V3mwE32DtY3h_CdTecfpy3tm4v-ErmEIp9OHo-Y_aacVFoey_wH3YptYMRMJod1f1bMndm7oZ-LVdbGVxubmoc0l-gr-bSzuqWOrBFQkyN-lE507gAPTZJuLG-FwmeHzVZEKV0cJ_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NCV_96V3mwE32DtY3h_CdTecfpy3tm4v-ErmEIp9OHo-Y_aacVFoey_wH3YptYMRMJod1f1bMndm7oZ-LVdbGVxubmoc0l-gr-bSzuqWOrBFQkyN-lE507gAPTZJuLG-FwmeHzVZEKV0cJ_z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184944" w:rsidRDefault="00184944" w:rsidP="00184944">
      <w:pPr>
        <w:widowControl/>
        <w:spacing w:after="160"/>
        <w:rPr>
          <w:rFonts w:ascii="Times New Roman" w:eastAsia="Times New Roman" w:hAnsi="Times New Roman" w:cs="Times New Roman"/>
          <w:sz w:val="24"/>
          <w:szCs w:val="24"/>
        </w:rPr>
      </w:pPr>
    </w:p>
    <w:p w:rsidR="00184944" w:rsidRPr="00184944" w:rsidRDefault="00184944" w:rsidP="00184944">
      <w:pPr>
        <w:widowControl/>
        <w:spacing w:after="160"/>
        <w:rPr>
          <w:rFonts w:ascii="Times New Roman" w:eastAsia="Times New Roman" w:hAnsi="Times New Roman" w:cs="Times New Roman"/>
          <w:sz w:val="24"/>
          <w:szCs w:val="24"/>
        </w:rPr>
      </w:pPr>
    </w:p>
    <w:p w:rsidR="00184944" w:rsidRP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b/>
          <w:bCs/>
          <w:color w:val="000000"/>
        </w:rPr>
        <w:t>ECU1 Method 1:</w:t>
      </w:r>
      <w:r>
        <w:rPr>
          <w:rFonts w:ascii="Times New Roman" w:eastAsia="Times New Roman" w:hAnsi="Times New Roman" w:cs="Times New Roman"/>
          <w:sz w:val="24"/>
          <w:szCs w:val="24"/>
        </w:rPr>
        <w:t xml:space="preserve"> </w:t>
      </w:r>
    </w:p>
    <w:p w:rsidR="00184944" w:rsidRDefault="00184944" w:rsidP="00184944">
      <w:pPr>
        <w:widowControl/>
        <w:spacing w:after="160"/>
        <w:rPr>
          <w:rFonts w:ascii="Calibri" w:eastAsia="Times New Roman" w:hAnsi="Calibri" w:cs="Times New Roman"/>
          <w:color w:val="000000"/>
        </w:rPr>
      </w:pPr>
      <w:r w:rsidRPr="00184944">
        <w:rPr>
          <w:rFonts w:ascii="Calibri" w:eastAsia="Times New Roman" w:hAnsi="Calibri" w:cs="Times New Roman"/>
          <w:color w:val="000000"/>
        </w:rPr>
        <w:t>ECU1 Foreground:</w:t>
      </w:r>
    </w:p>
    <w:p w:rsidR="00184944" w:rsidRDefault="00184944" w:rsidP="001E6C37">
      <w:pPr>
        <w:pStyle w:val="ListParagraph"/>
        <w:ind w:left="0"/>
        <w:rPr>
          <w:rFonts w:ascii="Times New Roman" w:hAnsi="Times New Roman" w:cs="Times New Roman"/>
          <w:sz w:val="24"/>
          <w:szCs w:val="24"/>
        </w:rPr>
      </w:pPr>
      <w:r>
        <w:rPr>
          <w:rFonts w:ascii="Times New Roman" w:hAnsi="Times New Roman" w:cs="Times New Roman"/>
          <w:sz w:val="24"/>
          <w:szCs w:val="24"/>
        </w:rPr>
        <w:t>The Main model for the Controller/Transmitting ECU is given below:</w:t>
      </w:r>
    </w:p>
    <w:p w:rsidR="00184944" w:rsidRPr="00184944" w:rsidRDefault="00184944" w:rsidP="00184944">
      <w:pPr>
        <w:widowControl/>
        <w:spacing w:after="160"/>
        <w:rPr>
          <w:rFonts w:ascii="Times New Roman" w:eastAsia="Times New Roman" w:hAnsi="Times New Roman" w:cs="Times New Roman"/>
          <w:sz w:val="24"/>
          <w:szCs w:val="24"/>
        </w:rPr>
      </w:pP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lastRenderedPageBreak/>
        <w:drawing>
          <wp:inline distT="0" distB="0" distL="0" distR="0">
            <wp:extent cx="6410325" cy="3457575"/>
            <wp:effectExtent l="0" t="0" r="9525" b="9525"/>
            <wp:docPr id="39" name="Picture 39" descr="https://lh5.googleusercontent.com/Ws62YttYBkWPlp3fsYdqQqFAqHGoHvUhcePZ1kIuau_bmnKWcjMuN8caCiOXZj-mvrnengkKx-N12Q5aycoEnLJ76L63FLii2rddMEXMOAIaC84xYO5w_fkSj4DXWc3qDFfc6sNHP2nUFiO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s62YttYBkWPlp3fsYdqQqFAqHGoHvUhcePZ1kIuau_bmnKWcjMuN8caCiOXZj-mvrnengkKx-N12Q5aycoEnLJ76L63FLii2rddMEXMOAIaC84xYO5w_fkSj4DXWc3qDFfc6sNHP2nUFiOn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325" cy="3457575"/>
                    </a:xfrm>
                    <a:prstGeom prst="rect">
                      <a:avLst/>
                    </a:prstGeom>
                    <a:noFill/>
                    <a:ln>
                      <a:noFill/>
                    </a:ln>
                  </pic:spPr>
                </pic:pic>
              </a:graphicData>
            </a:graphic>
          </wp:inline>
        </w:drawing>
      </w:r>
    </w:p>
    <w:p w:rsidR="00184944" w:rsidRDefault="00184944"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model can be divided into 4 major parts which are explained below:</w:t>
      </w:r>
    </w:p>
    <w:p w:rsidR="00184944" w:rsidRPr="00184944" w:rsidRDefault="00184944" w:rsidP="00184944">
      <w:pPr>
        <w:pStyle w:val="ListParagraph"/>
        <w:widowControl/>
        <w:numPr>
          <w:ilvl w:val="0"/>
          <w:numId w:val="4"/>
        </w:numPr>
        <w:spacing w:after="160"/>
        <w:rPr>
          <w:rFonts w:ascii="Times New Roman" w:eastAsia="Times New Roman" w:hAnsi="Times New Roman" w:cs="Times New Roman"/>
          <w:sz w:val="24"/>
          <w:szCs w:val="24"/>
        </w:rPr>
      </w:pPr>
      <w:r w:rsidRPr="00184944">
        <w:rPr>
          <w:rFonts w:ascii="Calibri" w:eastAsia="Times New Roman" w:hAnsi="Calibri" w:cs="Times New Roman"/>
          <w:color w:val="000000"/>
        </w:rPr>
        <w:t>ECU 1 CAN Method 1, CAN Message Read:</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drawing>
          <wp:inline distT="0" distB="0" distL="0" distR="0">
            <wp:extent cx="5943600" cy="3486150"/>
            <wp:effectExtent l="0" t="0" r="0" b="0"/>
            <wp:docPr id="38" name="Picture 38" descr="https://lh3.googleusercontent.com/IV5apxeDiTbDQrSm_LfU4shk_hPaeM9lpFdmWAjvnjmkvmi9OSU7fQ_aVA9zWR75YtzLvdJTitqySgWmjh3kXDd9lCj65tcvjk6NMm6N0BYjKdea48jVG6fqUWvPrqbwOyHAfDYastgziva6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V5apxeDiTbDQrSm_LfU4shk_hPaeM9lpFdmWAjvnjmkvmi9OSU7fQ_aVA9zWR75YtzLvdJTitqySgWmjh3kXDd9lCj65tcvjk6NMm6N0BYjKdea48jVG6fqUWvPrqbwOyHAfDYastgziva6X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627941" w:rsidRDefault="00184944"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block gives the configuration of CAN as set </w:t>
      </w:r>
      <w:r w:rsidR="00B051FB">
        <w:rPr>
          <w:rFonts w:ascii="Times New Roman" w:eastAsia="Times New Roman" w:hAnsi="Times New Roman" w:cs="Times New Roman"/>
          <w:sz w:val="24"/>
          <w:szCs w:val="24"/>
        </w:rPr>
        <w:t xml:space="preserve">in the </w:t>
      </w:r>
      <w:proofErr w:type="spellStart"/>
      <w:r w:rsidR="00B051FB">
        <w:rPr>
          <w:rFonts w:ascii="Times New Roman" w:eastAsia="Times New Roman" w:hAnsi="Times New Roman" w:cs="Times New Roman"/>
          <w:sz w:val="24"/>
          <w:szCs w:val="24"/>
        </w:rPr>
        <w:t>MATLab</w:t>
      </w:r>
      <w:proofErr w:type="spellEnd"/>
      <w:r w:rsidR="00B051FB">
        <w:rPr>
          <w:rFonts w:ascii="Times New Roman" w:eastAsia="Times New Roman" w:hAnsi="Times New Roman" w:cs="Times New Roman"/>
          <w:sz w:val="24"/>
          <w:szCs w:val="24"/>
        </w:rPr>
        <w:t xml:space="preserve"> file. </w:t>
      </w:r>
      <w:r w:rsidR="00627941">
        <w:rPr>
          <w:rFonts w:ascii="Times New Roman" w:eastAsia="Times New Roman" w:hAnsi="Times New Roman" w:cs="Times New Roman"/>
          <w:sz w:val="24"/>
          <w:szCs w:val="24"/>
        </w:rPr>
        <w:t xml:space="preserve"> The Desktop simulator being used to read the transmission is PCM-1, therefore the source module is set to PCM-1. As </w:t>
      </w:r>
      <w:r w:rsidR="00627941">
        <w:rPr>
          <w:rFonts w:ascii="Times New Roman" w:eastAsia="Times New Roman" w:hAnsi="Times New Roman" w:cs="Times New Roman"/>
          <w:sz w:val="24"/>
          <w:szCs w:val="24"/>
        </w:rPr>
        <w:lastRenderedPageBreak/>
        <w:t>evident from the above figure the repeating rate is set to 10ms, i.e. the message is transmitted every 10ms, the message mask with 07ff, the payload size is 4 bytes.</w:t>
      </w:r>
    </w:p>
    <w:p w:rsidR="00184944" w:rsidRDefault="00627941"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default gain and offset for the APP and TPS positions are set to 1 and 0 respectively.</w:t>
      </w:r>
      <w:r w:rsidR="008A4407">
        <w:rPr>
          <w:rFonts w:ascii="Times New Roman" w:eastAsia="Times New Roman" w:hAnsi="Times New Roman" w:cs="Times New Roman"/>
          <w:sz w:val="24"/>
          <w:szCs w:val="24"/>
        </w:rPr>
        <w:t xml:space="preserve"> And the byte order is set to “Big Endian”</w:t>
      </w:r>
      <w:r>
        <w:rPr>
          <w:rFonts w:ascii="Times New Roman" w:eastAsia="Times New Roman" w:hAnsi="Times New Roman" w:cs="Times New Roman"/>
          <w:sz w:val="24"/>
          <w:szCs w:val="24"/>
        </w:rPr>
        <w:t xml:space="preserve"> </w:t>
      </w:r>
    </w:p>
    <w:p w:rsidR="00036CFC" w:rsidRDefault="00036CFC"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036CFC" w:rsidRPr="00184944" w:rsidRDefault="00036CFC" w:rsidP="00184944">
      <w:pPr>
        <w:widowControl/>
        <w:spacing w:after="160"/>
        <w:rPr>
          <w:rFonts w:ascii="Times New Roman" w:eastAsia="Times New Roman" w:hAnsi="Times New Roman" w:cs="Times New Roman"/>
          <w:sz w:val="24"/>
          <w:szCs w:val="24"/>
        </w:rPr>
      </w:pPr>
      <w:r>
        <w:rPr>
          <w:rFonts w:ascii="Calibri" w:hAnsi="Calibri"/>
          <w:noProof/>
          <w:color w:val="000000"/>
        </w:rPr>
        <w:drawing>
          <wp:inline distT="0" distB="0" distL="0" distR="0">
            <wp:extent cx="4895850" cy="4248150"/>
            <wp:effectExtent l="0" t="0" r="0" b="0"/>
            <wp:docPr id="44" name="Picture 44" descr="https://lh6.googleusercontent.com/sA4JkzNRqXRssExWL7MfPxIX-NdUpvfYorHwPy2rowTqYwLvBg5Xyb4KE3e0AYUYmtcYAv6cPdPuy7Ca7oSuXmSn0ldg9DmpYiiNEFp6Y-SWR4ux6yN9TBZhvZaiT6jozVW0387iWzcbDWA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A4JkzNRqXRssExWL7MfPxIX-NdUpvfYorHwPy2rowTqYwLvBg5Xyb4KE3e0AYUYmtcYAv6cPdPuy7Ca7oSuXmSn0ldg9DmpYiiNEFp6Y-SWR4ux6yN9TBZhvZaiT6jozVW0387iWzcbDWA8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4248150"/>
                    </a:xfrm>
                    <a:prstGeom prst="rect">
                      <a:avLst/>
                    </a:prstGeom>
                    <a:noFill/>
                    <a:ln>
                      <a:noFill/>
                    </a:ln>
                  </pic:spPr>
                </pic:pic>
              </a:graphicData>
            </a:graphic>
          </wp:inline>
        </w:drawing>
      </w:r>
    </w:p>
    <w:p w:rsidR="00184944" w:rsidRPr="00184944" w:rsidRDefault="00184944" w:rsidP="00184944">
      <w:pPr>
        <w:widowControl/>
        <w:spacing w:after="240"/>
        <w:rPr>
          <w:rFonts w:ascii="Times New Roman" w:eastAsia="Times New Roman" w:hAnsi="Times New Roman" w:cs="Times New Roman"/>
          <w:sz w:val="24"/>
          <w:szCs w:val="24"/>
        </w:rPr>
      </w:pPr>
      <w:r w:rsidRPr="00184944">
        <w:rPr>
          <w:rFonts w:ascii="Times New Roman" w:eastAsia="Times New Roman" w:hAnsi="Times New Roman" w:cs="Times New Roman"/>
          <w:sz w:val="24"/>
          <w:szCs w:val="24"/>
        </w:rPr>
        <w:br/>
      </w:r>
    </w:p>
    <w:p w:rsidR="00184944" w:rsidRPr="001E6C37" w:rsidRDefault="00184944" w:rsidP="001E6C37">
      <w:pPr>
        <w:pStyle w:val="ListParagraph"/>
        <w:widowControl/>
        <w:numPr>
          <w:ilvl w:val="0"/>
          <w:numId w:val="4"/>
        </w:numPr>
        <w:spacing w:after="160"/>
        <w:rPr>
          <w:rFonts w:ascii="Calibri" w:eastAsia="Times New Roman" w:hAnsi="Calibri" w:cs="Times New Roman"/>
          <w:noProof/>
          <w:color w:val="000000"/>
        </w:rPr>
      </w:pPr>
      <w:r w:rsidRPr="001E6C37">
        <w:rPr>
          <w:rFonts w:ascii="Calibri" w:eastAsia="Times New Roman" w:hAnsi="Calibri" w:cs="Times New Roman"/>
          <w:color w:val="000000"/>
        </w:rPr>
        <w:t>ECU 1 Method 1, calibration Blocks:</w:t>
      </w:r>
    </w:p>
    <w:p w:rsidR="008A4407" w:rsidRDefault="008A4407" w:rsidP="00184944">
      <w:pPr>
        <w:widowControl/>
        <w:spacing w:after="160"/>
        <w:rPr>
          <w:rFonts w:ascii="Calibri" w:eastAsia="Times New Roman" w:hAnsi="Calibri" w:cs="Times New Roman"/>
          <w:color w:val="000000"/>
        </w:rPr>
      </w:pPr>
      <w:r>
        <w:rPr>
          <w:rFonts w:ascii="Calibri" w:hAnsi="Calibri"/>
          <w:noProof/>
          <w:color w:val="000000"/>
        </w:rPr>
        <w:lastRenderedPageBreak/>
        <w:drawing>
          <wp:inline distT="0" distB="0" distL="0" distR="0">
            <wp:extent cx="5943600" cy="4162425"/>
            <wp:effectExtent l="0" t="0" r="0" b="9525"/>
            <wp:docPr id="41" name="Picture 41" descr="https://lh6.googleusercontent.com/hLnszrmZ9qlOHOxRXLF6zaubqLa0zPKwxJ3xQE81aahlFLvRlbhxnmrrNSvUtY49M4xKaRLe3HWIVHLx-_9iAzNjUN4q_Ch6Et8SJUrz5tVuLI4G_WVBfrnDNCGNwERRGCFJGsWcJLQMQGu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LnszrmZ9qlOHOxRXLF6zaubqLa0zPKwxJ3xQE81aahlFLvRlbhxnmrrNSvUtY49M4xKaRLe3HWIVHLx-_9iAzNjUN4q_Ch6Et8SJUrz5tVuLI4G_WVBfrnDNCGNwERRGCFJGsWcJLQMQGuWZ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8A4407" w:rsidRDefault="008A4407" w:rsidP="00184944">
      <w:pPr>
        <w:widowControl/>
        <w:spacing w:after="160"/>
        <w:rPr>
          <w:rFonts w:ascii="Calibri" w:eastAsia="Times New Roman" w:hAnsi="Calibri" w:cs="Times New Roman"/>
          <w:color w:val="000000"/>
        </w:rPr>
      </w:pPr>
      <w:r>
        <w:rPr>
          <w:rFonts w:ascii="Calibri" w:eastAsia="Times New Roman" w:hAnsi="Calibri" w:cs="Times New Roman"/>
          <w:color w:val="000000"/>
        </w:rPr>
        <w:t>The above blocks are used for calibrating the PPS and TPS values. First, after converting the APP and TPS position values into the double format, they are then scaled to a range of 0 to 100 as that provides better resolution.</w:t>
      </w:r>
    </w:p>
    <w:p w:rsidR="00267B35" w:rsidRDefault="00267B35" w:rsidP="00184944">
      <w:pPr>
        <w:widowControl/>
        <w:spacing w:after="160"/>
        <w:rPr>
          <w:rFonts w:ascii="Calibri" w:eastAsia="Times New Roman" w:hAnsi="Calibri" w:cs="Times New Roman"/>
          <w:color w:val="000000"/>
        </w:rPr>
      </w:pPr>
      <w:r>
        <w:rPr>
          <w:rFonts w:ascii="Calibri" w:eastAsia="Times New Roman" w:hAnsi="Calibri" w:cs="Times New Roman"/>
          <w:color w:val="000000"/>
        </w:rPr>
        <w:t xml:space="preserve">The Calibration blocks are used to set the values for APP and TPS gain and offsets in </w:t>
      </w:r>
      <w:proofErr w:type="spellStart"/>
      <w:r>
        <w:rPr>
          <w:rFonts w:ascii="Calibri" w:eastAsia="Times New Roman" w:hAnsi="Calibri" w:cs="Times New Roman"/>
          <w:color w:val="000000"/>
        </w:rPr>
        <w:t>Mototune</w:t>
      </w:r>
      <w:proofErr w:type="spellEnd"/>
      <w:r>
        <w:rPr>
          <w:rFonts w:ascii="Calibri" w:eastAsia="Times New Roman" w:hAnsi="Calibri" w:cs="Times New Roman"/>
          <w:color w:val="000000"/>
        </w:rPr>
        <w:t>.</w:t>
      </w:r>
    </w:p>
    <w:p w:rsidR="00267B35" w:rsidRDefault="00267B35" w:rsidP="00184944">
      <w:pPr>
        <w:widowControl/>
        <w:spacing w:after="160"/>
        <w:rPr>
          <w:rFonts w:ascii="Calibri" w:eastAsia="Times New Roman" w:hAnsi="Calibri" w:cs="Times New Roman"/>
          <w:color w:val="000000"/>
        </w:rPr>
      </w:pPr>
      <w:r>
        <w:rPr>
          <w:rFonts w:ascii="Calibri" w:eastAsia="Times New Roman" w:hAnsi="Calibri" w:cs="Times New Roman"/>
          <w:color w:val="000000"/>
        </w:rPr>
        <w:t>The Override blocks are used to fix a certain value for AP</w:t>
      </w:r>
      <w:r w:rsidR="00D11DF9">
        <w:rPr>
          <w:rFonts w:ascii="Calibri" w:eastAsia="Times New Roman" w:hAnsi="Calibri" w:cs="Times New Roman"/>
          <w:color w:val="000000"/>
        </w:rPr>
        <w:t>P or TPS. The sum of the signals is further tuned with a PID controller.</w:t>
      </w:r>
    </w:p>
    <w:p w:rsidR="008A4407" w:rsidRPr="00184944" w:rsidRDefault="008A4407" w:rsidP="00184944">
      <w:pPr>
        <w:widowControl/>
        <w:spacing w:after="160"/>
        <w:rPr>
          <w:rFonts w:ascii="Times New Roman" w:eastAsia="Times New Roman" w:hAnsi="Times New Roman" w:cs="Times New Roman"/>
          <w:sz w:val="24"/>
          <w:szCs w:val="24"/>
        </w:rPr>
      </w:pPr>
    </w:p>
    <w:p w:rsidR="00184944" w:rsidRPr="00184944" w:rsidRDefault="00184944" w:rsidP="00184944">
      <w:pPr>
        <w:widowControl/>
        <w:rPr>
          <w:rFonts w:ascii="Times New Roman" w:eastAsia="Times New Roman" w:hAnsi="Times New Roman" w:cs="Times New Roman"/>
          <w:sz w:val="24"/>
          <w:szCs w:val="24"/>
        </w:rPr>
      </w:pPr>
    </w:p>
    <w:p w:rsidR="00184944" w:rsidRPr="001E6C37" w:rsidRDefault="00184944" w:rsidP="001E6C37">
      <w:pPr>
        <w:pStyle w:val="ListParagraph"/>
        <w:widowControl/>
        <w:numPr>
          <w:ilvl w:val="0"/>
          <w:numId w:val="4"/>
        </w:numPr>
        <w:spacing w:after="160"/>
        <w:rPr>
          <w:rFonts w:ascii="Times New Roman" w:eastAsia="Times New Roman" w:hAnsi="Times New Roman" w:cs="Times New Roman"/>
          <w:sz w:val="24"/>
          <w:szCs w:val="24"/>
        </w:rPr>
      </w:pPr>
      <w:r w:rsidRPr="001E6C37">
        <w:rPr>
          <w:rFonts w:ascii="Calibri" w:eastAsia="Times New Roman" w:hAnsi="Calibri" w:cs="Times New Roman"/>
          <w:color w:val="000000"/>
        </w:rPr>
        <w:t>ECU 1 Method 1, PID Tuning Blocks:</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lastRenderedPageBreak/>
        <w:drawing>
          <wp:inline distT="0" distB="0" distL="0" distR="0">
            <wp:extent cx="5943600" cy="2724150"/>
            <wp:effectExtent l="0" t="0" r="0" b="0"/>
            <wp:docPr id="36" name="Picture 36" descr="https://lh4.googleusercontent.com/vRm4yB9By5Uul8iKtxx8iTVLd6_zCL2yfPT37sdiLWbxWGkhMPCo5LpgFvlWsds9qMhfUattFjilJxixlC69fCU184VFbmN1Pbs62ANZ-VipFL9qJ9pVXFxRLR9OgKEAF6Sz_zj4tejU0xpa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Rm4yB9By5Uul8iKtxx8iTVLd6_zCL2yfPT37sdiLWbxWGkhMPCo5LpgFvlWsds9qMhfUattFjilJxixlC69fCU184VFbmN1Pbs62ANZ-VipFL9qJ9pVXFxRLR9OgKEAF6Sz_zj4tejU0xpa0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D11DF9" w:rsidRDefault="00D11DF9" w:rsidP="00184944">
      <w:pPr>
        <w:widowControl/>
        <w:spacing w:after="160"/>
        <w:rPr>
          <w:rFonts w:ascii="Times New Roman" w:eastAsia="Times New Roman" w:hAnsi="Times New Roman" w:cs="Times New Roman"/>
          <w:sz w:val="24"/>
          <w:szCs w:val="24"/>
        </w:rPr>
      </w:pPr>
    </w:p>
    <w:p w:rsidR="00D11DF9" w:rsidRPr="00184944" w:rsidRDefault="00D11DF9"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model shows the PID controller with an anti-wind-up for tuning the response of the system in </w:t>
      </w:r>
      <w:proofErr w:type="spellStart"/>
      <w:r>
        <w:rPr>
          <w:rFonts w:ascii="Times New Roman" w:eastAsia="Times New Roman" w:hAnsi="Times New Roman" w:cs="Times New Roman"/>
          <w:sz w:val="24"/>
          <w:szCs w:val="24"/>
        </w:rPr>
        <w:t>Mototune</w:t>
      </w:r>
      <w:proofErr w:type="spellEnd"/>
      <w:r>
        <w:rPr>
          <w:rFonts w:ascii="Times New Roman" w:eastAsia="Times New Roman" w:hAnsi="Times New Roman" w:cs="Times New Roman"/>
          <w:sz w:val="24"/>
          <w:szCs w:val="24"/>
        </w:rPr>
        <w:t>. This is the same model that was developed in Lab 4.</w:t>
      </w:r>
    </w:p>
    <w:p w:rsidR="00184944" w:rsidRPr="00184944" w:rsidRDefault="00184944" w:rsidP="00184944">
      <w:pPr>
        <w:widowControl/>
        <w:rPr>
          <w:rFonts w:ascii="Times New Roman" w:eastAsia="Times New Roman" w:hAnsi="Times New Roman" w:cs="Times New Roman"/>
          <w:sz w:val="24"/>
          <w:szCs w:val="24"/>
        </w:rPr>
      </w:pPr>
    </w:p>
    <w:p w:rsidR="00184944" w:rsidRPr="001E6C37" w:rsidRDefault="00184944" w:rsidP="001E6C37">
      <w:pPr>
        <w:pStyle w:val="ListParagraph"/>
        <w:widowControl/>
        <w:numPr>
          <w:ilvl w:val="0"/>
          <w:numId w:val="4"/>
        </w:numPr>
        <w:spacing w:after="160"/>
        <w:rPr>
          <w:rFonts w:ascii="Times New Roman" w:eastAsia="Times New Roman" w:hAnsi="Times New Roman" w:cs="Times New Roman"/>
          <w:sz w:val="24"/>
          <w:szCs w:val="24"/>
        </w:rPr>
      </w:pPr>
      <w:r w:rsidRPr="001E6C37">
        <w:rPr>
          <w:rFonts w:ascii="Calibri" w:eastAsia="Times New Roman" w:hAnsi="Calibri" w:cs="Times New Roman"/>
          <w:color w:val="000000"/>
        </w:rPr>
        <w:t>ECU 1 Method 1, CAN Message Send:</w:t>
      </w:r>
    </w:p>
    <w:p w:rsidR="00184944" w:rsidRDefault="00D11DF9" w:rsidP="00184944">
      <w:pPr>
        <w:widowControl/>
        <w:spacing w:after="160"/>
        <w:rPr>
          <w:rFonts w:ascii="Times New Roman" w:eastAsia="Times New Roman" w:hAnsi="Times New Roman" w:cs="Times New Roman"/>
          <w:sz w:val="24"/>
          <w:szCs w:val="24"/>
        </w:rPr>
      </w:pPr>
      <w:r>
        <w:rPr>
          <w:rFonts w:ascii="Calibri" w:hAnsi="Calibri"/>
          <w:noProof/>
          <w:color w:val="000000"/>
        </w:rPr>
        <w:drawing>
          <wp:inline distT="0" distB="0" distL="0" distR="0">
            <wp:extent cx="5943600" cy="2695575"/>
            <wp:effectExtent l="0" t="0" r="0" b="9525"/>
            <wp:docPr id="43" name="Picture 43" descr="https://lh3.googleusercontent.com/-tkeDKnEE0DuJTRGbbS5mWu98yVfm8gDrwoJOLpYIiB6TvqidgbmGXfMrYJPSTbKyj09pLJx7zdbUAtzTvLsWPxu3NufhhbzuWzL11AY3IuJ6HeKtSnMxcz3Bs_ekcxfBzRv1EPfKW49cv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keDKnEE0DuJTRGbbS5mWu98yVfm8gDrwoJOLpYIiB6TvqidgbmGXfMrYJPSTbKyj09pLJx7zdbUAtzTvLsWPxu3NufhhbzuWzL11AY3IuJ6HeKtSnMxcz3Bs_ekcxfBzRv1EPfKW49cvQoA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D11DF9" w:rsidRDefault="00D11DF9"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block is used to transmit the Duty Cycle to ECU-2. The tuned response is first expanded to 16 bits so that no data is lost in the transmission.</w:t>
      </w:r>
    </w:p>
    <w:p w:rsidR="00036CFC" w:rsidRDefault="00036CFC" w:rsidP="00036CFC">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036CFC" w:rsidRPr="00184944" w:rsidRDefault="00036CFC" w:rsidP="00184944">
      <w:pPr>
        <w:widowControl/>
        <w:spacing w:after="160"/>
        <w:rPr>
          <w:rFonts w:ascii="Times New Roman" w:eastAsia="Times New Roman" w:hAnsi="Times New Roman" w:cs="Times New Roman"/>
          <w:sz w:val="24"/>
          <w:szCs w:val="24"/>
        </w:rPr>
      </w:pPr>
      <w:r>
        <w:rPr>
          <w:rFonts w:ascii="Calibri" w:hAnsi="Calibri"/>
          <w:noProof/>
          <w:color w:val="000000"/>
        </w:rPr>
        <w:lastRenderedPageBreak/>
        <w:drawing>
          <wp:inline distT="0" distB="0" distL="0" distR="0">
            <wp:extent cx="3648075" cy="3200400"/>
            <wp:effectExtent l="0" t="0" r="9525" b="0"/>
            <wp:docPr id="45" name="Picture 45" descr="https://lh6.googleusercontent.com/6_Lnk-tDlx08U6_Upju6UgQ_9Bmnc2bTX5U1T_7vIwaxf5_R6fi1tDU7G0s0sednwVe6NvXlnQQ6kg_GE3JNT4GF14ty1begqebeH8IR7iGBhd925HZSIm7ikf6OkpYpatDgsM-UG78AVY8Z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6_Lnk-tDlx08U6_Upju6UgQ_9Bmnc2bTX5U1T_7vIwaxf5_R6fi1tDU7G0s0sednwVe6NvXlnQQ6kg_GE3JNT4GF14ty1begqebeH8IR7iGBhd925HZSIm7ikf6OkpYpatDgsM-UG78AVY8Z_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3200400"/>
                    </a:xfrm>
                    <a:prstGeom prst="rect">
                      <a:avLst/>
                    </a:prstGeom>
                    <a:noFill/>
                    <a:ln>
                      <a:noFill/>
                    </a:ln>
                  </pic:spPr>
                </pic:pic>
              </a:graphicData>
            </a:graphic>
          </wp:inline>
        </w:drawing>
      </w:r>
    </w:p>
    <w:p w:rsidR="001E6C37" w:rsidRDefault="001E6C37" w:rsidP="00184944">
      <w:pPr>
        <w:widowControl/>
        <w:spacing w:after="160"/>
        <w:rPr>
          <w:rFonts w:ascii="Calibri" w:eastAsia="Times New Roman" w:hAnsi="Calibri" w:cs="Times New Roman"/>
          <w:b/>
          <w:bCs/>
          <w:color w:val="000000"/>
        </w:rPr>
      </w:pPr>
    </w:p>
    <w:p w:rsidR="001E6C37" w:rsidRDefault="001E6C37" w:rsidP="00184944">
      <w:pPr>
        <w:widowControl/>
        <w:spacing w:after="160"/>
        <w:rPr>
          <w:rFonts w:ascii="Calibri" w:eastAsia="Times New Roman" w:hAnsi="Calibri" w:cs="Times New Roman"/>
          <w:b/>
          <w:bCs/>
          <w:color w:val="000000"/>
        </w:rPr>
      </w:pPr>
    </w:p>
    <w:p w:rsidR="00184944" w:rsidRP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b/>
          <w:bCs/>
          <w:color w:val="000000"/>
        </w:rPr>
        <w:t>ECU 1 Method 2:</w:t>
      </w:r>
    </w:p>
    <w:p w:rsidR="00184944" w:rsidRP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color w:val="000000"/>
        </w:rPr>
        <w:t>Foreground model:</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drawing>
          <wp:inline distT="0" distB="0" distL="0" distR="0">
            <wp:extent cx="6686550" cy="3705225"/>
            <wp:effectExtent l="0" t="0" r="0" b="9525"/>
            <wp:docPr id="34" name="Picture 34" descr="https://lh5.googleusercontent.com/x37SQue5Ar32pE12wnsPrzVAigmcwgZ3V0rOUmhIjyM94ICNRJaz1a_m97SJdtxyvHbvcJr8TfuGl3mWd62qVISZrtu5gwOF8OWXUd8_Ir3kVCT6TVc-VPRdLm80TIa0EBeu_43NQmy4C4KZ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37SQue5Ar32pE12wnsPrzVAigmcwgZ3V0rOUmhIjyM94ICNRJaz1a_m97SJdtxyvHbvcJr8TfuGl3mWd62qVISZrtu5gwOF8OWXUd8_Ir3kVCT6TVc-VPRdLm80TIa0EBeu_43NQmy4C4KZP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550" cy="3705225"/>
                    </a:xfrm>
                    <a:prstGeom prst="rect">
                      <a:avLst/>
                    </a:prstGeom>
                    <a:noFill/>
                    <a:ln>
                      <a:noFill/>
                    </a:ln>
                  </pic:spPr>
                </pic:pic>
              </a:graphicData>
            </a:graphic>
          </wp:inline>
        </w:drawing>
      </w:r>
    </w:p>
    <w:p w:rsidR="008C261C" w:rsidRPr="00184944" w:rsidRDefault="008C261C"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the APP and TPS is calibrated within the CAN Message definition blocks itself, therefore the calibration blocks for the </w:t>
      </w:r>
      <w:r w:rsidR="00036CFC">
        <w:rPr>
          <w:rFonts w:ascii="Times New Roman" w:eastAsia="Times New Roman" w:hAnsi="Times New Roman" w:cs="Times New Roman"/>
          <w:sz w:val="24"/>
          <w:szCs w:val="24"/>
        </w:rPr>
        <w:t xml:space="preserve">APP and TPS gains and Offsets are removed. The rest of the model is the same </w:t>
      </w:r>
    </w:p>
    <w:p w:rsidR="00184944" w:rsidRPr="00184944" w:rsidRDefault="00184944" w:rsidP="00184944">
      <w:pPr>
        <w:widowControl/>
        <w:rPr>
          <w:rFonts w:ascii="Times New Roman" w:eastAsia="Times New Roman" w:hAnsi="Times New Roman" w:cs="Times New Roman"/>
          <w:sz w:val="24"/>
          <w:szCs w:val="24"/>
        </w:rPr>
      </w:pPr>
    </w:p>
    <w:p w:rsidR="00184944" w:rsidRPr="001E6C37" w:rsidRDefault="00184944" w:rsidP="001E6C37">
      <w:pPr>
        <w:pStyle w:val="ListParagraph"/>
        <w:widowControl/>
        <w:numPr>
          <w:ilvl w:val="0"/>
          <w:numId w:val="5"/>
        </w:numPr>
        <w:spacing w:after="160"/>
        <w:rPr>
          <w:rFonts w:ascii="Times New Roman" w:eastAsia="Times New Roman" w:hAnsi="Times New Roman" w:cs="Times New Roman"/>
          <w:sz w:val="24"/>
          <w:szCs w:val="24"/>
        </w:rPr>
      </w:pPr>
      <w:r w:rsidRPr="001E6C37">
        <w:rPr>
          <w:rFonts w:ascii="Calibri" w:eastAsia="Times New Roman" w:hAnsi="Calibri" w:cs="Times New Roman"/>
          <w:color w:val="000000"/>
        </w:rPr>
        <w:t>CAN Message Read with Scale and Offset for PCM-1:</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drawing>
          <wp:inline distT="0" distB="0" distL="0" distR="0">
            <wp:extent cx="5943600" cy="3524250"/>
            <wp:effectExtent l="0" t="0" r="0" b="0"/>
            <wp:docPr id="33" name="Picture 33" descr="https://lh3.googleusercontent.com/v7oAS3sgXZYOklchINE-EOOcE-8kwvFDSWKVdTmTwZSpE9ssAW6SS0SrvtKE9aumiRPLyM8rlxxu3kgqK72CMyOFwLsS9ATmslcHAa8OEIr5ZsohIjM71Q09fy3g2AkX7HVSWYBxNRfulX0g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7oAS3sgXZYOklchINE-EOOcE-8kwvFDSWKVdTmTwZSpE9ssAW6SS0SrvtKE9aumiRPLyM8rlxxu3kgqK72CMyOFwLsS9ATmslcHAa8OEIr5ZsohIjM71Q09fy3g2AkX7HVSWYBxNRfulX0g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036CFC" w:rsidRDefault="00036CFC" w:rsidP="00036CFC">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036CFC" w:rsidRDefault="00036CFC" w:rsidP="00184944">
      <w:pPr>
        <w:widowControl/>
        <w:spacing w:after="160"/>
        <w:rPr>
          <w:rFonts w:ascii="Times New Roman" w:eastAsia="Times New Roman" w:hAnsi="Times New Roman" w:cs="Times New Roman"/>
          <w:sz w:val="24"/>
          <w:szCs w:val="24"/>
        </w:rPr>
      </w:pPr>
      <w:r>
        <w:rPr>
          <w:rFonts w:ascii="Calibri" w:hAnsi="Calibri"/>
          <w:noProof/>
          <w:color w:val="000000"/>
        </w:rPr>
        <w:lastRenderedPageBreak/>
        <w:drawing>
          <wp:inline distT="0" distB="0" distL="0" distR="0">
            <wp:extent cx="4829175" cy="4229100"/>
            <wp:effectExtent l="0" t="0" r="9525" b="0"/>
            <wp:docPr id="46" name="Picture 46" descr="https://lh4.googleusercontent.com/r7k_a99dS9r-v6R_pgbtpahILieGz87rnmWSxC9jOhljgn8S16F2HvGjIjfL7p2umWj-Lzc5K_M6PxhOuTiKxbDnvmp0UaCu0g5zHI2Dc3mKaEKNYwyzX9NELfnwH5u2Zd9JmnyKwRezm0T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7k_a99dS9r-v6R_pgbtpahILieGz87rnmWSxC9jOhljgn8S16F2HvGjIjfL7p2umWj-Lzc5K_M6PxhOuTiKxbDnvmp0UaCu0g5zHI2Dc3mKaEKNYwyzX9NELfnwH5u2Zd9JmnyKwRezm0Ta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4229100"/>
                    </a:xfrm>
                    <a:prstGeom prst="rect">
                      <a:avLst/>
                    </a:prstGeom>
                    <a:noFill/>
                    <a:ln>
                      <a:noFill/>
                    </a:ln>
                  </pic:spPr>
                </pic:pic>
              </a:graphicData>
            </a:graphic>
          </wp:inline>
        </w:drawing>
      </w:r>
    </w:p>
    <w:p w:rsidR="00036CFC" w:rsidRDefault="00036CFC" w:rsidP="00184944">
      <w:pPr>
        <w:widowControl/>
        <w:spacing w:after="160"/>
        <w:rPr>
          <w:rFonts w:ascii="Times New Roman" w:eastAsia="Times New Roman" w:hAnsi="Times New Roman" w:cs="Times New Roman"/>
          <w:sz w:val="24"/>
          <w:szCs w:val="24"/>
        </w:rPr>
      </w:pPr>
    </w:p>
    <w:p w:rsidR="00036CFC" w:rsidRDefault="00036CFC"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sidR="001B4FEE">
        <w:rPr>
          <w:rFonts w:ascii="Times New Roman" w:eastAsia="Times New Roman" w:hAnsi="Times New Roman" w:cs="Times New Roman"/>
          <w:sz w:val="24"/>
          <w:szCs w:val="24"/>
        </w:rPr>
        <w:t>the PPS was first set to 0 using the duty cycle override, and the error obtained for the same is taken as the offset.</w:t>
      </w:r>
    </w:p>
    <w:p w:rsidR="001B4FEE" w:rsidRDefault="001B4FEE"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For setting the scale the PPS is first taken as maximum (35), and the scale value is taken as (100/max TPS)</w:t>
      </w:r>
    </w:p>
    <w:p w:rsidR="001B4FEE" w:rsidRPr="00184944" w:rsidRDefault="001B4FEE"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offset obtained is -23.23 and the scale is (100*1.32/1023)</w:t>
      </w:r>
    </w:p>
    <w:p w:rsidR="00184944" w:rsidRPr="00184944" w:rsidRDefault="00184944" w:rsidP="00184944">
      <w:pPr>
        <w:widowControl/>
        <w:spacing w:after="240"/>
        <w:rPr>
          <w:rFonts w:ascii="Times New Roman" w:eastAsia="Times New Roman" w:hAnsi="Times New Roman" w:cs="Times New Roman"/>
          <w:sz w:val="24"/>
          <w:szCs w:val="24"/>
        </w:rPr>
      </w:pPr>
    </w:p>
    <w:p w:rsidR="00184944" w:rsidRPr="001E6C37" w:rsidRDefault="00184944" w:rsidP="001E6C37">
      <w:pPr>
        <w:pStyle w:val="ListParagraph"/>
        <w:widowControl/>
        <w:numPr>
          <w:ilvl w:val="0"/>
          <w:numId w:val="5"/>
        </w:numPr>
        <w:spacing w:after="160"/>
        <w:rPr>
          <w:rFonts w:ascii="Times New Roman" w:eastAsia="Times New Roman" w:hAnsi="Times New Roman" w:cs="Times New Roman"/>
          <w:sz w:val="24"/>
          <w:szCs w:val="24"/>
        </w:rPr>
      </w:pPr>
      <w:r w:rsidRPr="001E6C37">
        <w:rPr>
          <w:rFonts w:ascii="Calibri" w:eastAsia="Times New Roman" w:hAnsi="Calibri" w:cs="Times New Roman"/>
          <w:color w:val="000000"/>
        </w:rPr>
        <w:t>APP, TPS, and PID Tuning Blocks:</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lastRenderedPageBreak/>
        <w:drawing>
          <wp:inline distT="0" distB="0" distL="0" distR="0">
            <wp:extent cx="5943600" cy="3705225"/>
            <wp:effectExtent l="0" t="0" r="0" b="9525"/>
            <wp:docPr id="32" name="Picture 32" descr="https://lh6.googleusercontent.com/AVpnGLafNZrIo0bvYUufl2e8W_Xb8JqZO5cjpsSRsBXSqT03rp4E6C6Gi3eIWv4u1Tmjxc9sWfIGisn1Zo3AOw7lgZrlb2Zk-MRpaFZZVmPT03gI8o_F7kgO1L6eBFo2JOgvQm_mK8wpYj79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VpnGLafNZrIo0bvYUufl2e8W_Xb8JqZO5cjpsSRsBXSqT03rp4E6C6Gi3eIWv4u1Tmjxc9sWfIGisn1Zo3AOw7lgZrlb2Zk-MRpaFZZVmPT03gI8o_F7kgO1L6eBFo2JOgvQm_mK8wpYj79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E6C37" w:rsidRDefault="001E6C37" w:rsidP="00184944">
      <w:pPr>
        <w:widowControl/>
        <w:spacing w:after="160"/>
        <w:rPr>
          <w:rFonts w:ascii="Times New Roman" w:eastAsia="Times New Roman" w:hAnsi="Times New Roman" w:cs="Times New Roman"/>
          <w:sz w:val="24"/>
          <w:szCs w:val="24"/>
        </w:rPr>
      </w:pPr>
    </w:p>
    <w:p w:rsidR="001E6C37" w:rsidRPr="00184944" w:rsidRDefault="001E6C37"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Here, since the PPS and TPS values are calibrated in the definition files itself, the calibration blocks were removed. The rest of the logic remains the same.</w:t>
      </w:r>
    </w:p>
    <w:p w:rsidR="00184944" w:rsidRPr="00184944" w:rsidRDefault="00184944" w:rsidP="00184944">
      <w:pPr>
        <w:widowControl/>
        <w:spacing w:after="240"/>
        <w:rPr>
          <w:rFonts w:ascii="Times New Roman" w:eastAsia="Times New Roman" w:hAnsi="Times New Roman" w:cs="Times New Roman"/>
          <w:sz w:val="24"/>
          <w:szCs w:val="24"/>
        </w:rPr>
      </w:pPr>
    </w:p>
    <w:p w:rsidR="00184944" w:rsidRPr="001E6C37" w:rsidRDefault="00184944" w:rsidP="001E6C37">
      <w:pPr>
        <w:pStyle w:val="ListParagraph"/>
        <w:widowControl/>
        <w:numPr>
          <w:ilvl w:val="0"/>
          <w:numId w:val="5"/>
        </w:numPr>
        <w:spacing w:after="160"/>
        <w:rPr>
          <w:rFonts w:ascii="Times New Roman" w:eastAsia="Times New Roman" w:hAnsi="Times New Roman" w:cs="Times New Roman"/>
          <w:sz w:val="24"/>
          <w:szCs w:val="24"/>
        </w:rPr>
      </w:pPr>
      <w:r w:rsidRPr="001E6C37">
        <w:rPr>
          <w:rFonts w:ascii="Calibri" w:eastAsia="Times New Roman" w:hAnsi="Calibri" w:cs="Times New Roman"/>
          <w:color w:val="000000"/>
        </w:rPr>
        <w:t>CAN Message Send with Scale and Offset for PCM -2:</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lastRenderedPageBreak/>
        <w:drawing>
          <wp:inline distT="0" distB="0" distL="0" distR="0">
            <wp:extent cx="5943600" cy="3486150"/>
            <wp:effectExtent l="0" t="0" r="0" b="0"/>
            <wp:docPr id="29" name="Picture 29" descr="https://lh5.googleusercontent.com/lpRMRSKn64qXyxt4Qq8LfPtUJSprRguDTHZ60C_m6YMLmiX4fQekfPVoBTXoX2brTr8-rZ1DISz5wazhrl3Ie6lejGqPbDoBFCUn4mk1o_v56s5cedzOOPe_FHqbyBFvCkmDX-VQZbZrMx3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pRMRSKn64qXyxt4Qq8LfPtUJSprRguDTHZ60C_m6YMLmiX4fQekfPVoBTXoX2brTr8-rZ1DISz5wazhrl3Ie6lejGqPbDoBFCUn4mk1o_v56s5cedzOOPe_FHqbyBFvCkmDX-VQZbZrMx3dB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036CFC" w:rsidRDefault="00036CFC" w:rsidP="00036CFC">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4622F6" w:rsidRDefault="004622F6" w:rsidP="00036CFC">
      <w:pPr>
        <w:widowControl/>
        <w:spacing w:after="160"/>
        <w:rPr>
          <w:rFonts w:ascii="Times New Roman" w:eastAsia="Times New Roman" w:hAnsi="Times New Roman" w:cs="Times New Roman"/>
          <w:sz w:val="24"/>
          <w:szCs w:val="24"/>
        </w:rPr>
      </w:pPr>
      <w:r>
        <w:rPr>
          <w:rFonts w:ascii="Calibri" w:hAnsi="Calibri"/>
          <w:noProof/>
          <w:color w:val="000000"/>
        </w:rPr>
        <w:drawing>
          <wp:inline distT="0" distB="0" distL="0" distR="0">
            <wp:extent cx="3571875" cy="3124200"/>
            <wp:effectExtent l="0" t="0" r="9525" b="0"/>
            <wp:docPr id="47" name="Picture 47" descr="https://lh3.googleusercontent.com/HsQiGpd9pNyoTqAThBL4mE7t5M_8Zh8ZafHxzLK7McGlcNeqODiPqB36Q8sswl2Gch-_p0643xQ-G17ALs1qDmMvPUdvXxOoszAJtTYB2ODZaPr4fKUj8hmCU6SPMDlEhNnwLkVZrqUkgQ63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sQiGpd9pNyoTqAThBL4mE7t5M_8Zh8ZafHxzLK7McGlcNeqODiPqB36Q8sswl2Gch-_p0643xQ-G17ALs1qDmMvPUdvXxOoszAJtTYB2ODZaPr4fKUj8hmCU6SPMDlEhNnwLkVZrqUkgQ63C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3124200"/>
                    </a:xfrm>
                    <a:prstGeom prst="rect">
                      <a:avLst/>
                    </a:prstGeom>
                    <a:noFill/>
                    <a:ln>
                      <a:noFill/>
                    </a:ln>
                  </pic:spPr>
                </pic:pic>
              </a:graphicData>
            </a:graphic>
          </wp:inline>
        </w:drawing>
      </w:r>
    </w:p>
    <w:p w:rsidR="00036CFC" w:rsidRPr="00184944" w:rsidRDefault="00036CFC" w:rsidP="00184944">
      <w:pPr>
        <w:widowControl/>
        <w:spacing w:after="160"/>
        <w:rPr>
          <w:rFonts w:ascii="Times New Roman" w:eastAsia="Times New Roman" w:hAnsi="Times New Roman" w:cs="Times New Roman"/>
          <w:sz w:val="24"/>
          <w:szCs w:val="24"/>
        </w:rPr>
      </w:pPr>
    </w:p>
    <w:p w:rsidR="00184944" w:rsidRPr="00184944" w:rsidRDefault="00184944" w:rsidP="00184944">
      <w:pPr>
        <w:widowControl/>
        <w:spacing w:after="240"/>
        <w:rPr>
          <w:rFonts w:ascii="Times New Roman" w:eastAsia="Times New Roman" w:hAnsi="Times New Roman" w:cs="Times New Roman"/>
          <w:sz w:val="24"/>
          <w:szCs w:val="24"/>
        </w:rPr>
      </w:pPr>
      <w:r w:rsidRPr="00184944">
        <w:rPr>
          <w:rFonts w:ascii="Times New Roman" w:eastAsia="Times New Roman" w:hAnsi="Times New Roman" w:cs="Times New Roman"/>
          <w:sz w:val="24"/>
          <w:szCs w:val="24"/>
        </w:rPr>
        <w:br/>
      </w:r>
    </w:p>
    <w:p w:rsidR="00184944" w:rsidRP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lastRenderedPageBreak/>
        <w:drawing>
          <wp:inline distT="0" distB="0" distL="0" distR="0">
            <wp:extent cx="5943600" cy="1609725"/>
            <wp:effectExtent l="0" t="0" r="0" b="9525"/>
            <wp:docPr id="28" name="Picture 28" descr="https://lh5.googleusercontent.com/RUeL2PE3EkcYYmO7mK5cr3jC3RgiC2CbYJmwBcc_nfhh9SlnD-m5Ww_eCnfoU0ibKu4QVsfWWASLZnvWOThlnowO75mpiG4aZ21Mk5ver-K5xG3k6PVzR_9ubM_HPP4f8LlFdc6nLDqjvJXP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RUeL2PE3EkcYYmO7mK5cr3jC3RgiC2CbYJmwBcc_nfhh9SlnD-m5Ww_eCnfoU0ibKu4QVsfWWASLZnvWOThlnowO75mpiG4aZ21Mk5ver-K5xG3k6PVzR_9ubM_HPP4f8LlFdc6nLDqjvJXPF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184944" w:rsidRPr="00184944" w:rsidRDefault="00184944" w:rsidP="00184944">
      <w:pPr>
        <w:widowControl/>
        <w:spacing w:after="240"/>
        <w:rPr>
          <w:rFonts w:ascii="Times New Roman" w:eastAsia="Times New Roman" w:hAnsi="Times New Roman" w:cs="Times New Roman"/>
          <w:sz w:val="24"/>
          <w:szCs w:val="24"/>
        </w:rPr>
      </w:pPr>
      <w:r w:rsidRPr="00184944">
        <w:rPr>
          <w:rFonts w:ascii="Times New Roman" w:eastAsia="Times New Roman" w:hAnsi="Times New Roman" w:cs="Times New Roman"/>
          <w:sz w:val="24"/>
          <w:szCs w:val="24"/>
        </w:rPr>
        <w:br/>
      </w:r>
      <w:r w:rsidRPr="00184944">
        <w:rPr>
          <w:rFonts w:ascii="Times New Roman" w:eastAsia="Times New Roman" w:hAnsi="Times New Roman" w:cs="Times New Roman"/>
          <w:sz w:val="24"/>
          <w:szCs w:val="24"/>
        </w:rPr>
        <w:br/>
      </w:r>
      <w:r w:rsidRPr="00184944">
        <w:rPr>
          <w:rFonts w:ascii="Times New Roman" w:eastAsia="Times New Roman" w:hAnsi="Times New Roman" w:cs="Times New Roman"/>
          <w:sz w:val="24"/>
          <w:szCs w:val="24"/>
        </w:rPr>
        <w:br/>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drawing>
          <wp:inline distT="0" distB="0" distL="0" distR="0">
            <wp:extent cx="4886325" cy="1962150"/>
            <wp:effectExtent l="0" t="0" r="9525" b="0"/>
            <wp:docPr id="27" name="Picture 27" descr="https://lh4.googleusercontent.com/D4r3kZEoXDAbxpYEIYPUpW1NUJfSfPUH2LCLu8U0qCU1tl7qkfRvlOcJFRZLE_N5HH6jfM53BkKSmTXDiSYz5P0zbfoDU8ndWVkqFFaaZmftvZloF9n8fO8EY-X5Re6O1QtwTBgkgREjnZt8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D4r3kZEoXDAbxpYEIYPUpW1NUJfSfPUH2LCLu8U0qCU1tl7qkfRvlOcJFRZLE_N5HH6jfM53BkKSmTXDiSYz5P0zbfoDU8ndWVkqFFaaZmftvZloF9n8fO8EY-X5Re6O1QtwTBgkgREjnZt8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1962150"/>
                    </a:xfrm>
                    <a:prstGeom prst="rect">
                      <a:avLst/>
                    </a:prstGeom>
                    <a:noFill/>
                    <a:ln>
                      <a:noFill/>
                    </a:ln>
                  </pic:spPr>
                </pic:pic>
              </a:graphicData>
            </a:graphic>
          </wp:inline>
        </w:drawing>
      </w:r>
    </w:p>
    <w:p w:rsidR="00B920CE" w:rsidRDefault="00B920CE"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blocks are used to check the message counts and ID value for validation</w:t>
      </w: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Default="00A6510F" w:rsidP="00184944">
      <w:pPr>
        <w:widowControl/>
        <w:spacing w:after="160"/>
        <w:rPr>
          <w:rFonts w:ascii="Times New Roman" w:eastAsia="Times New Roman" w:hAnsi="Times New Roman" w:cs="Times New Roman"/>
          <w:sz w:val="24"/>
          <w:szCs w:val="24"/>
        </w:rPr>
      </w:pPr>
    </w:p>
    <w:p w:rsidR="00A6510F" w:rsidRPr="00184944" w:rsidRDefault="00A6510F" w:rsidP="00184944">
      <w:pPr>
        <w:widowControl/>
        <w:spacing w:after="160"/>
        <w:rPr>
          <w:rFonts w:ascii="Times New Roman" w:eastAsia="Times New Roman" w:hAnsi="Times New Roman" w:cs="Times New Roman"/>
          <w:sz w:val="24"/>
          <w:szCs w:val="24"/>
        </w:rPr>
      </w:pPr>
    </w:p>
    <w:p w:rsidR="00184944" w:rsidRPr="00184944" w:rsidRDefault="00184944" w:rsidP="00184944">
      <w:pPr>
        <w:widowControl/>
        <w:spacing w:after="240"/>
        <w:rPr>
          <w:rFonts w:ascii="Times New Roman" w:eastAsia="Times New Roman" w:hAnsi="Times New Roman" w:cs="Times New Roman"/>
          <w:sz w:val="24"/>
          <w:szCs w:val="24"/>
        </w:rPr>
      </w:pPr>
    </w:p>
    <w:p w:rsidR="00184944" w:rsidRP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b/>
          <w:bCs/>
          <w:color w:val="000000"/>
        </w:rPr>
        <w:lastRenderedPageBreak/>
        <w:t>ECU2-Sensors and Actuators:</w:t>
      </w:r>
    </w:p>
    <w:p w:rsidR="00184944" w:rsidRP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color w:val="000000"/>
        </w:rPr>
        <w:t>Foreground Model:</w:t>
      </w:r>
    </w:p>
    <w:p w:rsidR="00184944" w:rsidRDefault="00850353" w:rsidP="00184944">
      <w:pPr>
        <w:widowControl/>
        <w:spacing w:after="160"/>
        <w:rPr>
          <w:rFonts w:ascii="Times New Roman" w:eastAsia="Times New Roman" w:hAnsi="Times New Roman" w:cs="Times New Roman"/>
          <w:sz w:val="24"/>
          <w:szCs w:val="24"/>
        </w:rPr>
      </w:pPr>
      <w:r>
        <w:rPr>
          <w:rFonts w:ascii="Calibri" w:hAnsi="Calibri"/>
          <w:noProof/>
          <w:color w:val="000000"/>
        </w:rPr>
        <w:drawing>
          <wp:inline distT="0" distB="0" distL="0" distR="0">
            <wp:extent cx="5943600" cy="3362325"/>
            <wp:effectExtent l="0" t="0" r="0" b="9525"/>
            <wp:docPr id="51" name="Picture 51" descr="https://lh6.googleusercontent.com/uAu77nCThE9IkEep__bKk-5Fy4Xs4jgljYwh3LGQb4lczUEY7MMMve-1HXdobCIq-3IvnIWbT47C6-C5TXOm6A5Yk5-MaLtyMCaJT_GZFip5DwSiOBsCicB6HNkXF8q5CeA3ovUz_03vdrbL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Au77nCThE9IkEep__bKk-5Fy4Xs4jgljYwh3LGQb4lczUEY7MMMve-1HXdobCIq-3IvnIWbT47C6-C5TXOm6A5Yk5-MaLtyMCaJT_GZFip5DwSiOBsCicB6HNkXF8q5CeA3ovUz_03vdrbLn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2C10ED" w:rsidRDefault="002C10ED"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foreground model is for the sensor and Actuator model on the 2</w:t>
      </w:r>
      <w:r w:rsidRPr="002C10ED">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desktop simulator. This model operates the ETC body with the duty cycle values that were transmitted from ECU-1.</w:t>
      </w:r>
    </w:p>
    <w:p w:rsidR="002C10ED" w:rsidRPr="00184944" w:rsidRDefault="002C10ED" w:rsidP="00184944">
      <w:pPr>
        <w:widowControl/>
        <w:spacing w:after="160"/>
        <w:rPr>
          <w:rFonts w:ascii="Times New Roman" w:eastAsia="Times New Roman" w:hAnsi="Times New Roman" w:cs="Times New Roman"/>
          <w:sz w:val="24"/>
          <w:szCs w:val="24"/>
        </w:rPr>
      </w:pPr>
    </w:p>
    <w:p w:rsidR="00184944" w:rsidRPr="00184944" w:rsidRDefault="00184944" w:rsidP="00184944">
      <w:pPr>
        <w:widowControl/>
        <w:rPr>
          <w:rFonts w:ascii="Times New Roman" w:eastAsia="Times New Roman" w:hAnsi="Times New Roman" w:cs="Times New Roman"/>
          <w:sz w:val="24"/>
          <w:szCs w:val="24"/>
        </w:rPr>
      </w:pPr>
    </w:p>
    <w:p w:rsidR="00184944" w:rsidRPr="00A6510F" w:rsidRDefault="00184944" w:rsidP="00A6510F">
      <w:pPr>
        <w:pStyle w:val="ListParagraph"/>
        <w:widowControl/>
        <w:numPr>
          <w:ilvl w:val="0"/>
          <w:numId w:val="6"/>
        </w:numPr>
        <w:spacing w:after="160"/>
        <w:rPr>
          <w:rFonts w:ascii="Times New Roman" w:eastAsia="Times New Roman" w:hAnsi="Times New Roman" w:cs="Times New Roman"/>
          <w:sz w:val="24"/>
          <w:szCs w:val="24"/>
        </w:rPr>
      </w:pPr>
      <w:r w:rsidRPr="00A6510F">
        <w:rPr>
          <w:rFonts w:ascii="Calibri" w:eastAsia="Times New Roman" w:hAnsi="Calibri" w:cs="Times New Roman"/>
          <w:color w:val="000000"/>
        </w:rPr>
        <w:t>CAN Message Read for ECU 2 for PCM-2:</w:t>
      </w:r>
    </w:p>
    <w:p w:rsidR="00184944" w:rsidRDefault="00184944" w:rsidP="00184944">
      <w:pPr>
        <w:widowControl/>
        <w:spacing w:after="160"/>
        <w:rPr>
          <w:rFonts w:ascii="Times New Roman" w:eastAsia="Times New Roman" w:hAnsi="Times New Roman" w:cs="Times New Roman"/>
          <w:sz w:val="24"/>
          <w:szCs w:val="24"/>
        </w:rPr>
      </w:pPr>
      <w:r w:rsidRPr="00184944">
        <w:rPr>
          <w:rFonts w:ascii="Calibri" w:eastAsia="Times New Roman" w:hAnsi="Calibri" w:cs="Times New Roman"/>
          <w:noProof/>
          <w:color w:val="000000"/>
        </w:rPr>
        <w:lastRenderedPageBreak/>
        <w:drawing>
          <wp:inline distT="0" distB="0" distL="0" distR="0">
            <wp:extent cx="6629400" cy="4791075"/>
            <wp:effectExtent l="0" t="0" r="0" b="9525"/>
            <wp:docPr id="25" name="Picture 25" descr="https://lh3.googleusercontent.com/1SnKsg_V5xrMdvZQ9bOLwj8SznHMdSXOTARqfeJ1V-bLAP9oAhsRxc4PnIURIOejLclALniB_WAVPfLBAik92BZyys6THe1BSVjGHE8Ec7oyH3pCyysBXn4M8r0JJPt9wi28BhEKEHqRKLA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1SnKsg_V5xrMdvZQ9bOLwj8SznHMdSXOTARqfeJ1V-bLAP9oAhsRxc4PnIURIOejLclALniB_WAVPfLBAik92BZyys6THe1BSVjGHE8Ec7oyH3pCyysBXn4M8r0JJPt9wi28BhEKEHqRKLAQL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4791075"/>
                    </a:xfrm>
                    <a:prstGeom prst="rect">
                      <a:avLst/>
                    </a:prstGeom>
                    <a:noFill/>
                    <a:ln>
                      <a:noFill/>
                    </a:ln>
                  </pic:spPr>
                </pic:pic>
              </a:graphicData>
            </a:graphic>
          </wp:inline>
        </w:drawing>
      </w:r>
    </w:p>
    <w:p w:rsidR="002C10ED" w:rsidRDefault="002C10ED" w:rsidP="002C10ED">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block gives the configuration of CAN as set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 The Desktop simulator being used to read the transmission is PCM-2, therefore the source module is set to PCM-2. As evident from the above figure the repeating rate is set to 10ms, i.e. the message is transmitted every 10ms, the message mask with 07ff, the payload size is 4 bytes.</w:t>
      </w:r>
    </w:p>
    <w:p w:rsidR="002C10ED" w:rsidRDefault="002C10ED" w:rsidP="002C10ED">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default gain and offset for the APP and TPS positions are set to 1 and 0 respectively. And the byte order is set to “Big Endian” </w:t>
      </w:r>
    </w:p>
    <w:p w:rsidR="002C10ED" w:rsidRDefault="002C10ED" w:rsidP="002C10ED">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850353" w:rsidRDefault="00850353" w:rsidP="002C10ED">
      <w:pPr>
        <w:widowControl/>
        <w:spacing w:after="160"/>
        <w:rPr>
          <w:rFonts w:ascii="Times New Roman" w:eastAsia="Times New Roman" w:hAnsi="Times New Roman" w:cs="Times New Roman"/>
          <w:sz w:val="24"/>
          <w:szCs w:val="24"/>
        </w:rPr>
      </w:pPr>
      <w:r>
        <w:rPr>
          <w:rFonts w:ascii="Calibri" w:hAnsi="Calibri"/>
          <w:noProof/>
          <w:color w:val="000000"/>
        </w:rPr>
        <w:lastRenderedPageBreak/>
        <w:drawing>
          <wp:inline distT="0" distB="0" distL="0" distR="0" wp14:anchorId="7AF5B98B" wp14:editId="3FDBF398">
            <wp:extent cx="3648075" cy="3200400"/>
            <wp:effectExtent l="0" t="0" r="9525" b="0"/>
            <wp:docPr id="49" name="Picture 49" descr="https://lh6.googleusercontent.com/6_Lnk-tDlx08U6_Upju6UgQ_9Bmnc2bTX5U1T_7vIwaxf5_R6fi1tDU7G0s0sednwVe6NvXlnQQ6kg_GE3JNT4GF14ty1begqebeH8IR7iGBhd925HZSIm7ikf6OkpYpatDgsM-UG78AVY8Z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6_Lnk-tDlx08U6_Upju6UgQ_9Bmnc2bTX5U1T_7vIwaxf5_R6fi1tDU7G0s0sednwVe6NvXlnQQ6kg_GE3JNT4GF14ty1begqebeH8IR7iGBhd925HZSIm7ikf6OkpYpatDgsM-UG78AVY8Z_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3200400"/>
                    </a:xfrm>
                    <a:prstGeom prst="rect">
                      <a:avLst/>
                    </a:prstGeom>
                    <a:noFill/>
                    <a:ln>
                      <a:noFill/>
                    </a:ln>
                  </pic:spPr>
                </pic:pic>
              </a:graphicData>
            </a:graphic>
          </wp:inline>
        </w:drawing>
      </w:r>
    </w:p>
    <w:p w:rsidR="002C10ED" w:rsidRDefault="002C10ED" w:rsidP="00184944">
      <w:pPr>
        <w:widowControl/>
        <w:spacing w:after="160"/>
        <w:rPr>
          <w:rFonts w:ascii="Times New Roman" w:eastAsia="Times New Roman" w:hAnsi="Times New Roman" w:cs="Times New Roman"/>
          <w:sz w:val="24"/>
          <w:szCs w:val="24"/>
        </w:rPr>
      </w:pPr>
    </w:p>
    <w:p w:rsidR="002C10ED" w:rsidRDefault="002C10ED" w:rsidP="00184944">
      <w:pPr>
        <w:widowControl/>
        <w:spacing w:after="160"/>
        <w:rPr>
          <w:rFonts w:ascii="Times New Roman" w:eastAsia="Times New Roman" w:hAnsi="Times New Roman" w:cs="Times New Roman"/>
          <w:sz w:val="24"/>
          <w:szCs w:val="24"/>
        </w:rPr>
      </w:pPr>
    </w:p>
    <w:p w:rsidR="002C10ED" w:rsidRPr="00184944" w:rsidRDefault="002C10ED" w:rsidP="00184944">
      <w:pPr>
        <w:widowControl/>
        <w:spacing w:after="160"/>
        <w:rPr>
          <w:rFonts w:ascii="Times New Roman" w:eastAsia="Times New Roman" w:hAnsi="Times New Roman" w:cs="Times New Roman"/>
          <w:sz w:val="24"/>
          <w:szCs w:val="24"/>
        </w:rPr>
      </w:pPr>
    </w:p>
    <w:p w:rsidR="00184944" w:rsidRPr="00A6510F" w:rsidRDefault="00184944" w:rsidP="00A6510F">
      <w:pPr>
        <w:pStyle w:val="ListParagraph"/>
        <w:widowControl/>
        <w:numPr>
          <w:ilvl w:val="0"/>
          <w:numId w:val="6"/>
        </w:numPr>
        <w:spacing w:after="160"/>
        <w:rPr>
          <w:rFonts w:ascii="Times New Roman" w:eastAsia="Times New Roman" w:hAnsi="Times New Roman" w:cs="Times New Roman"/>
          <w:sz w:val="24"/>
          <w:szCs w:val="24"/>
        </w:rPr>
      </w:pPr>
      <w:r w:rsidRPr="00A6510F">
        <w:rPr>
          <w:rFonts w:ascii="Calibri" w:eastAsia="Times New Roman" w:hAnsi="Calibri" w:cs="Times New Roman"/>
          <w:color w:val="000000"/>
        </w:rPr>
        <w:t>CAN Message Send for ECU 2 for PCM-1:</w:t>
      </w:r>
    </w:p>
    <w:p w:rsidR="00184944" w:rsidRDefault="00850353" w:rsidP="00184944">
      <w:pPr>
        <w:widowControl/>
        <w:spacing w:after="160"/>
        <w:rPr>
          <w:rFonts w:ascii="Times New Roman" w:eastAsia="Times New Roman" w:hAnsi="Times New Roman" w:cs="Times New Roman"/>
          <w:sz w:val="24"/>
          <w:szCs w:val="24"/>
        </w:rPr>
      </w:pPr>
      <w:r>
        <w:rPr>
          <w:rFonts w:ascii="Calibri" w:hAnsi="Calibri"/>
          <w:noProof/>
          <w:color w:val="000000"/>
        </w:rPr>
        <w:drawing>
          <wp:inline distT="0" distB="0" distL="0" distR="0">
            <wp:extent cx="5943600" cy="1676400"/>
            <wp:effectExtent l="0" t="0" r="0" b="0"/>
            <wp:docPr id="50" name="Picture 50" descr="https://lh3.googleusercontent.com/Ex6qLU0Kv-aDG4dI4RTscbmKOv0gzbtVXYIYhhv-rGc_RwMJu8yO2V5JRqFaC2lxZB_bTs6KWjAbtzVb0i2hWXujvdKDunBb6JfjK64-DjkOUatDvnmzApb0CaS5loSJfKEp7ezCSGPHR6Z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Ex6qLU0Kv-aDG4dI4RTscbmKOv0gzbtVXYIYhhv-rGc_RwMJu8yO2V5JRqFaC2lxZB_bTs6KWjAbtzVb0i2hWXujvdKDunBb6JfjK64-DjkOUatDvnmzApb0CaS5loSJfKEp7ezCSGPHR6ZTu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DB0065" w:rsidRDefault="00DB0065" w:rsidP="002C10ED">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analog input definition blocks take the APP and TPS feedback values</w:t>
      </w:r>
    </w:p>
    <w:p w:rsidR="002C10ED" w:rsidRDefault="002C10ED" w:rsidP="002C10ED">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w:t>
      </w:r>
      <w:r w:rsidR="00DB0065">
        <w:rPr>
          <w:rFonts w:ascii="Times New Roman" w:eastAsia="Times New Roman" w:hAnsi="Times New Roman" w:cs="Times New Roman"/>
          <w:sz w:val="24"/>
          <w:szCs w:val="24"/>
        </w:rPr>
        <w:t xml:space="preserve">CAN Message Send </w:t>
      </w:r>
      <w:r>
        <w:rPr>
          <w:rFonts w:ascii="Times New Roman" w:eastAsia="Times New Roman" w:hAnsi="Times New Roman" w:cs="Times New Roman"/>
          <w:sz w:val="24"/>
          <w:szCs w:val="24"/>
        </w:rPr>
        <w:t xml:space="preserve">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2C10ED" w:rsidRDefault="00850353" w:rsidP="00184944">
      <w:pPr>
        <w:widowControl/>
        <w:spacing w:after="160"/>
        <w:rPr>
          <w:rFonts w:ascii="Times New Roman" w:eastAsia="Times New Roman" w:hAnsi="Times New Roman" w:cs="Times New Roman"/>
          <w:sz w:val="24"/>
          <w:szCs w:val="24"/>
        </w:rPr>
      </w:pPr>
      <w:r>
        <w:rPr>
          <w:rFonts w:ascii="Calibri" w:hAnsi="Calibri"/>
          <w:noProof/>
          <w:color w:val="000000"/>
        </w:rPr>
        <w:lastRenderedPageBreak/>
        <w:drawing>
          <wp:inline distT="0" distB="0" distL="0" distR="0" wp14:anchorId="10AF8063" wp14:editId="37DD0758">
            <wp:extent cx="4895850" cy="4248150"/>
            <wp:effectExtent l="0" t="0" r="0" b="0"/>
            <wp:docPr id="48" name="Picture 48" descr="https://lh6.googleusercontent.com/sA4JkzNRqXRssExWL7MfPxIX-NdUpvfYorHwPy2rowTqYwLvBg5Xyb4KE3e0AYUYmtcYAv6cPdPuy7Ca7oSuXmSn0ldg9DmpYiiNEFp6Y-SWR4ux6yN9TBZhvZaiT6jozVW0387iWzcbDWA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A4JkzNRqXRssExWL7MfPxIX-NdUpvfYorHwPy2rowTqYwLvBg5Xyb4KE3e0AYUYmtcYAv6cPdPuy7Ca7oSuXmSn0ldg9DmpYiiNEFp6Y-SWR4ux6yN9TBZhvZaiT6jozVW0387iWzcbDWA8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4248150"/>
                    </a:xfrm>
                    <a:prstGeom prst="rect">
                      <a:avLst/>
                    </a:prstGeom>
                    <a:noFill/>
                    <a:ln>
                      <a:noFill/>
                    </a:ln>
                  </pic:spPr>
                </pic:pic>
              </a:graphicData>
            </a:graphic>
          </wp:inline>
        </w:drawing>
      </w:r>
    </w:p>
    <w:p w:rsidR="00850353" w:rsidRDefault="00850353" w:rsidP="00184944">
      <w:pPr>
        <w:widowControl/>
        <w:spacing w:after="160"/>
        <w:rPr>
          <w:rFonts w:ascii="Times New Roman" w:eastAsia="Times New Roman" w:hAnsi="Times New Roman" w:cs="Times New Roman"/>
          <w:sz w:val="24"/>
          <w:szCs w:val="24"/>
        </w:rPr>
      </w:pPr>
    </w:p>
    <w:p w:rsidR="00850353" w:rsidRPr="00A6510F" w:rsidRDefault="00850353" w:rsidP="00850353">
      <w:pPr>
        <w:widowControl/>
        <w:spacing w:after="160"/>
        <w:rPr>
          <w:rFonts w:ascii="Times New Roman" w:eastAsia="Times New Roman" w:hAnsi="Times New Roman" w:cs="Times New Roman"/>
          <w:b/>
          <w:sz w:val="24"/>
          <w:szCs w:val="24"/>
        </w:rPr>
      </w:pPr>
      <w:r w:rsidRPr="00A6510F">
        <w:rPr>
          <w:rFonts w:ascii="Calibri" w:eastAsia="Times New Roman" w:hAnsi="Calibri" w:cs="Times New Roman"/>
          <w:b/>
          <w:color w:val="000000"/>
        </w:rPr>
        <w:t>Method 2:</w:t>
      </w:r>
    </w:p>
    <w:p w:rsidR="00850353" w:rsidRPr="00A6510F" w:rsidRDefault="00850353" w:rsidP="00A6510F">
      <w:pPr>
        <w:pStyle w:val="ListParagraph"/>
        <w:widowControl/>
        <w:numPr>
          <w:ilvl w:val="0"/>
          <w:numId w:val="7"/>
        </w:numPr>
        <w:spacing w:after="160"/>
        <w:rPr>
          <w:rFonts w:ascii="Times New Roman" w:eastAsia="Times New Roman" w:hAnsi="Times New Roman" w:cs="Times New Roman"/>
          <w:sz w:val="24"/>
          <w:szCs w:val="24"/>
        </w:rPr>
      </w:pPr>
      <w:r w:rsidRPr="00A6510F">
        <w:rPr>
          <w:rFonts w:ascii="Calibri" w:eastAsia="Times New Roman" w:hAnsi="Calibri" w:cs="Times New Roman"/>
          <w:color w:val="000000"/>
        </w:rPr>
        <w:t>CAN Message Send:</w:t>
      </w:r>
    </w:p>
    <w:p w:rsidR="00850353" w:rsidRDefault="00850353" w:rsidP="00850353">
      <w:pPr>
        <w:widowControl/>
        <w:spacing w:after="160"/>
        <w:rPr>
          <w:rFonts w:ascii="Times New Roman" w:eastAsia="Times New Roman" w:hAnsi="Times New Roman" w:cs="Times New Roman"/>
          <w:sz w:val="24"/>
          <w:szCs w:val="24"/>
        </w:rPr>
      </w:pPr>
      <w:r w:rsidRPr="00850353">
        <w:rPr>
          <w:rFonts w:ascii="Calibri" w:eastAsia="Times New Roman" w:hAnsi="Calibri" w:cs="Times New Roman"/>
          <w:noProof/>
          <w:color w:val="000000"/>
        </w:rPr>
        <w:drawing>
          <wp:inline distT="0" distB="0" distL="0" distR="0">
            <wp:extent cx="6591300" cy="2640745"/>
            <wp:effectExtent l="0" t="0" r="0" b="7620"/>
            <wp:docPr id="53" name="Picture 53" descr="https://lh4.googleusercontent.com/jJcdzrB94nbKAZZIH6yyxcv4LCm7kPOfXA2pEgzRIPWiKbh9JwKsCB0dWW-zxOvgInatAUJjD-qacJ_CXRIYlhVBBXYNOY8PHjvihkXgVLqXmnp-MTt0eT7-ToWahFdb7ONMlJBJwev1WZ9d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JcdzrB94nbKAZZIH6yyxcv4LCm7kPOfXA2pEgzRIPWiKbh9JwKsCB0dWW-zxOvgInatAUJjD-qacJ_CXRIYlhVBBXYNOY8PHjvihkXgVLqXmnp-MTt0eT7-ToWahFdb7ONMlJBJwev1WZ9dN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6411" cy="2646799"/>
                    </a:xfrm>
                    <a:prstGeom prst="rect">
                      <a:avLst/>
                    </a:prstGeom>
                    <a:noFill/>
                    <a:ln>
                      <a:noFill/>
                    </a:ln>
                  </pic:spPr>
                </pic:pic>
              </a:graphicData>
            </a:graphic>
          </wp:inline>
        </w:drawing>
      </w:r>
    </w:p>
    <w:p w:rsidR="00591448" w:rsidRDefault="00591448" w:rsidP="00850353">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the above block is given below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w:t>
      </w:r>
    </w:p>
    <w:p w:rsidR="00591448" w:rsidRDefault="00591448" w:rsidP="00850353">
      <w:pPr>
        <w:widowControl/>
        <w:spacing w:after="160"/>
        <w:rPr>
          <w:rFonts w:ascii="Times New Roman" w:eastAsia="Times New Roman" w:hAnsi="Times New Roman" w:cs="Times New Roman"/>
          <w:sz w:val="24"/>
          <w:szCs w:val="24"/>
        </w:rPr>
      </w:pPr>
    </w:p>
    <w:p w:rsidR="00591448" w:rsidRDefault="00591448" w:rsidP="00850353">
      <w:pPr>
        <w:widowControl/>
        <w:spacing w:after="160"/>
        <w:rPr>
          <w:rFonts w:ascii="Times New Roman" w:eastAsia="Times New Roman" w:hAnsi="Times New Roman" w:cs="Times New Roman"/>
          <w:sz w:val="24"/>
          <w:szCs w:val="24"/>
        </w:rPr>
      </w:pPr>
      <w:r>
        <w:rPr>
          <w:rFonts w:ascii="Calibri" w:hAnsi="Calibri"/>
          <w:noProof/>
          <w:color w:val="000000"/>
        </w:rPr>
        <w:drawing>
          <wp:inline distT="0" distB="0" distL="0" distR="0">
            <wp:extent cx="4829175" cy="4229100"/>
            <wp:effectExtent l="0" t="0" r="9525" b="0"/>
            <wp:docPr id="54" name="Picture 54" descr="https://lh5.googleusercontent.com/8hJB_3tqtcADl8sWAMUTrYUsMoS9seqBkLjTo8q2G5rWYpl4Lx-juw2_I1F4MvXd27hAtepwLaih9pIJzgjjIG3YmDcH4LNCH870c3sAXTLP1vovUjpt8mwohYBMtV8gDC7zQJ1Nso7nFos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8hJB_3tqtcADl8sWAMUTrYUsMoS9seqBkLjTo8q2G5rWYpl4Lx-juw2_I1F4MvXd27hAtepwLaih9pIJzgjjIG3YmDcH4LNCH870c3sAXTLP1vovUjpt8mwohYBMtV8gDC7zQJ1Nso7nFosO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4229100"/>
                    </a:xfrm>
                    <a:prstGeom prst="rect">
                      <a:avLst/>
                    </a:prstGeom>
                    <a:noFill/>
                    <a:ln>
                      <a:noFill/>
                    </a:ln>
                  </pic:spPr>
                </pic:pic>
              </a:graphicData>
            </a:graphic>
          </wp:inline>
        </w:drawing>
      </w:r>
    </w:p>
    <w:p w:rsidR="00591448" w:rsidRDefault="00591448" w:rsidP="00850353">
      <w:pPr>
        <w:widowControl/>
        <w:spacing w:after="160"/>
        <w:rPr>
          <w:rFonts w:ascii="Times New Roman" w:eastAsia="Times New Roman" w:hAnsi="Times New Roman" w:cs="Times New Roman"/>
          <w:sz w:val="24"/>
          <w:szCs w:val="24"/>
        </w:rPr>
      </w:pPr>
    </w:p>
    <w:p w:rsidR="00591448" w:rsidRPr="00850353" w:rsidRDefault="00591448" w:rsidP="00850353">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configuration parameters are set for method 2 where the offset and scale are preset in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file as discussed above</w:t>
      </w:r>
    </w:p>
    <w:p w:rsidR="00850353" w:rsidRPr="00850353" w:rsidRDefault="00850353" w:rsidP="00850353">
      <w:pPr>
        <w:widowControl/>
        <w:spacing w:after="240"/>
        <w:rPr>
          <w:rFonts w:ascii="Times New Roman" w:eastAsia="Times New Roman" w:hAnsi="Times New Roman" w:cs="Times New Roman"/>
          <w:sz w:val="24"/>
          <w:szCs w:val="24"/>
        </w:rPr>
      </w:pPr>
    </w:p>
    <w:p w:rsidR="00850353" w:rsidRPr="00A6510F" w:rsidRDefault="00850353" w:rsidP="00A6510F">
      <w:pPr>
        <w:pStyle w:val="ListParagraph"/>
        <w:widowControl/>
        <w:numPr>
          <w:ilvl w:val="0"/>
          <w:numId w:val="7"/>
        </w:numPr>
        <w:spacing w:after="160"/>
        <w:rPr>
          <w:rFonts w:ascii="Times New Roman" w:eastAsia="Times New Roman" w:hAnsi="Times New Roman" w:cs="Times New Roman"/>
          <w:sz w:val="24"/>
          <w:szCs w:val="24"/>
        </w:rPr>
      </w:pPr>
      <w:r w:rsidRPr="00A6510F">
        <w:rPr>
          <w:rFonts w:ascii="Calibri" w:eastAsia="Times New Roman" w:hAnsi="Calibri" w:cs="Times New Roman"/>
          <w:color w:val="000000"/>
        </w:rPr>
        <w:t>CAN Raw Send:</w:t>
      </w:r>
    </w:p>
    <w:p w:rsidR="00850353" w:rsidRPr="00850353" w:rsidRDefault="00850353" w:rsidP="00850353">
      <w:pPr>
        <w:widowControl/>
        <w:rPr>
          <w:rFonts w:ascii="Times New Roman" w:eastAsia="Times New Roman" w:hAnsi="Times New Roman" w:cs="Times New Roman"/>
          <w:sz w:val="24"/>
          <w:szCs w:val="24"/>
        </w:rPr>
      </w:pPr>
    </w:p>
    <w:p w:rsidR="00850353" w:rsidRDefault="00850353" w:rsidP="00850353">
      <w:pPr>
        <w:widowControl/>
        <w:spacing w:after="160"/>
        <w:rPr>
          <w:rFonts w:ascii="Times New Roman" w:eastAsia="Times New Roman" w:hAnsi="Times New Roman" w:cs="Times New Roman"/>
          <w:sz w:val="24"/>
          <w:szCs w:val="24"/>
        </w:rPr>
      </w:pPr>
      <w:r w:rsidRPr="00850353">
        <w:rPr>
          <w:rFonts w:ascii="Calibri" w:eastAsia="Times New Roman" w:hAnsi="Calibri" w:cs="Times New Roman"/>
          <w:noProof/>
          <w:color w:val="000000"/>
        </w:rPr>
        <w:drawing>
          <wp:inline distT="0" distB="0" distL="0" distR="0">
            <wp:extent cx="5943600" cy="1695450"/>
            <wp:effectExtent l="0" t="0" r="0" b="0"/>
            <wp:docPr id="52" name="Picture 52" descr="https://lh5.googleusercontent.com/Gm-C2JHam_K3Ru9QCW3u_SaNM9sChoo2YrtQruJYNmJJ6T1AO_FwZ5DUir9e7IPfvAGBo9fghMwtgU1cf16GV9dyLuBrIgHkWMj4lN4fCLnqNhGaKN5ZtMzVxNdEKXPSMDMHHgw8I525xq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Gm-C2JHam_K3Ru9QCW3u_SaNM9sChoo2YrtQruJYNmJJ6T1AO_FwZ5DUir9e7IPfvAGBo9fghMwtgU1cf16GV9dyLuBrIgHkWMj4lN4fCLnqNhGaKN5ZtMzVxNdEKXPSMDMHHgw8I525xqt-d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850353" w:rsidRPr="00184944" w:rsidRDefault="00591448" w:rsidP="00184944">
      <w:pPr>
        <w:widowContro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block is used to check ba</w:t>
      </w:r>
      <w:r w:rsidR="00A6510F">
        <w:rPr>
          <w:rFonts w:ascii="Times New Roman" w:eastAsia="Times New Roman" w:hAnsi="Times New Roman" w:cs="Times New Roman"/>
          <w:sz w:val="24"/>
          <w:szCs w:val="24"/>
        </w:rPr>
        <w:t>sic CAN communication parameters</w:t>
      </w:r>
    </w:p>
    <w:p w:rsidR="00835D4C" w:rsidRPr="009C10F0"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SIMULATION AND CALIBRATION RESULTS</w:t>
      </w:r>
    </w:p>
    <w:p w:rsidR="00835D4C" w:rsidRDefault="00835D4C" w:rsidP="00835D4C">
      <w:pPr>
        <w:rPr>
          <w:rFonts w:ascii="Times New Roman" w:hAnsi="Times New Roman" w:cs="Times New Roman"/>
          <w:sz w:val="24"/>
          <w:szCs w:val="24"/>
        </w:rPr>
      </w:pPr>
    </w:p>
    <w:p w:rsidR="00835D4C" w:rsidRDefault="00835D4C" w:rsidP="00835D4C">
      <w:pPr>
        <w:rPr>
          <w:rFonts w:ascii="Times New Roman" w:hAnsi="Times New Roman" w:cs="Times New Roman"/>
          <w:sz w:val="24"/>
          <w:szCs w:val="24"/>
        </w:rPr>
      </w:pPr>
    </w:p>
    <w:p w:rsidR="00835D4C" w:rsidRDefault="00835D4C" w:rsidP="00835D4C">
      <w:pPr>
        <w:rPr>
          <w:rFonts w:ascii="Times New Roman" w:hAnsi="Times New Roman" w:cs="Times New Roman"/>
          <w:b/>
          <w:sz w:val="24"/>
          <w:szCs w:val="24"/>
        </w:rPr>
      </w:pPr>
      <w:r w:rsidRPr="006B1196">
        <w:rPr>
          <w:rFonts w:ascii="Times New Roman" w:hAnsi="Times New Roman" w:cs="Times New Roman"/>
          <w:b/>
          <w:sz w:val="24"/>
          <w:szCs w:val="24"/>
        </w:rPr>
        <w:t>Calibration</w:t>
      </w:r>
      <w:r>
        <w:rPr>
          <w:rFonts w:ascii="Times New Roman" w:hAnsi="Times New Roman" w:cs="Times New Roman"/>
          <w:b/>
          <w:sz w:val="24"/>
          <w:szCs w:val="24"/>
        </w:rPr>
        <w:t xml:space="preserve"> for PPS and TPS:</w:t>
      </w:r>
    </w:p>
    <w:p w:rsidR="00835D4C" w:rsidRDefault="00835D4C" w:rsidP="00835D4C">
      <w:pPr>
        <w:rPr>
          <w:rFonts w:ascii="Times New Roman" w:hAnsi="Times New Roman" w:cs="Times New Roman"/>
          <w:sz w:val="24"/>
          <w:szCs w:val="24"/>
        </w:rPr>
      </w:pPr>
      <w:r>
        <w:rPr>
          <w:rFonts w:ascii="Times New Roman" w:hAnsi="Times New Roman" w:cs="Times New Roman"/>
          <w:sz w:val="24"/>
          <w:szCs w:val="24"/>
        </w:rPr>
        <w:t>The PPS and TPS have to be in the same range so that the measured error value can be accurately obtained. Here, the DC servo motor in the Throttle body requires a duty cycle of 40% for the throttle valve to be at the maximum open position and 0% to be in a completely closed position.</w:t>
      </w:r>
    </w:p>
    <w:p w:rsidR="00835D4C" w:rsidRPr="006B1196" w:rsidRDefault="00835D4C" w:rsidP="00835D4C">
      <w:pPr>
        <w:rPr>
          <w:rFonts w:ascii="Times New Roman" w:hAnsi="Times New Roman" w:cs="Times New Roman"/>
          <w:sz w:val="24"/>
          <w:szCs w:val="24"/>
        </w:rPr>
      </w:pPr>
      <w:r>
        <w:rPr>
          <w:rFonts w:ascii="Times New Roman" w:hAnsi="Times New Roman" w:cs="Times New Roman"/>
          <w:sz w:val="24"/>
          <w:szCs w:val="24"/>
        </w:rPr>
        <w:t>To set the PPS and TPS value</w:t>
      </w:r>
      <w:r w:rsidR="006567B1">
        <w:rPr>
          <w:rFonts w:ascii="Times New Roman" w:hAnsi="Times New Roman" w:cs="Times New Roman"/>
          <w:sz w:val="24"/>
          <w:szCs w:val="24"/>
        </w:rPr>
        <w:t>s accordingly, a PPS gain of 1</w:t>
      </w:r>
      <w:r>
        <w:rPr>
          <w:rFonts w:ascii="Times New Roman" w:hAnsi="Times New Roman" w:cs="Times New Roman"/>
          <w:sz w:val="24"/>
          <w:szCs w:val="24"/>
        </w:rPr>
        <w:t xml:space="preserve"> and a TPS</w:t>
      </w:r>
      <w:r w:rsidR="006567B1">
        <w:rPr>
          <w:rFonts w:ascii="Times New Roman" w:hAnsi="Times New Roman" w:cs="Times New Roman"/>
          <w:sz w:val="24"/>
          <w:szCs w:val="24"/>
        </w:rPr>
        <w:t xml:space="preserve"> gain of 1.32 and TPS Offset of -17.6</w:t>
      </w:r>
      <w:r>
        <w:rPr>
          <w:rFonts w:ascii="Times New Roman" w:hAnsi="Times New Roman" w:cs="Times New Roman"/>
          <w:sz w:val="24"/>
          <w:szCs w:val="24"/>
        </w:rPr>
        <w:t xml:space="preserve"> is taken  </w:t>
      </w:r>
    </w:p>
    <w:p w:rsidR="00835D4C" w:rsidRPr="006B1196" w:rsidRDefault="00835D4C" w:rsidP="00835D4C">
      <w:pPr>
        <w:rPr>
          <w:rFonts w:ascii="Times New Roman" w:hAnsi="Times New Roman" w:cs="Times New Roman"/>
          <w:b/>
          <w:sz w:val="24"/>
          <w:szCs w:val="24"/>
        </w:rPr>
      </w:pPr>
    </w:p>
    <w:p w:rsidR="00835D4C" w:rsidRPr="00480B85" w:rsidRDefault="00835D4C" w:rsidP="00835D4C">
      <w:pPr>
        <w:rPr>
          <w:b/>
          <w:noProof/>
        </w:rPr>
      </w:pPr>
      <w:r w:rsidRPr="00480B85">
        <w:rPr>
          <w:b/>
          <w:noProof/>
        </w:rPr>
        <w:t>Calibrated Controller</w:t>
      </w:r>
    </w:p>
    <w:p w:rsidR="00835D4C" w:rsidRDefault="00835D4C" w:rsidP="00835D4C">
      <w:pPr>
        <w:rPr>
          <w:noProof/>
        </w:rPr>
      </w:pPr>
      <w:r>
        <w:rPr>
          <w:noProof/>
        </w:rPr>
        <w:t xml:space="preserve">Taking inputs as </w:t>
      </w:r>
    </w:p>
    <w:p w:rsidR="00835D4C" w:rsidRDefault="00B34DF7" w:rsidP="00835D4C">
      <w:pPr>
        <w:rPr>
          <w:noProof/>
        </w:rPr>
      </w:pPr>
      <w:r>
        <w:rPr>
          <w:noProof/>
        </w:rPr>
        <w:t>Kp=5.8</w:t>
      </w:r>
      <w:r w:rsidR="001C5720">
        <w:rPr>
          <w:noProof/>
        </w:rPr>
        <w:t>5</w:t>
      </w:r>
      <w:r w:rsidR="00835D4C">
        <w:rPr>
          <w:noProof/>
        </w:rPr>
        <w:t xml:space="preserve"> </w:t>
      </w:r>
    </w:p>
    <w:p w:rsidR="00835D4C" w:rsidRDefault="001C5720" w:rsidP="00835D4C">
      <w:pPr>
        <w:rPr>
          <w:noProof/>
        </w:rPr>
      </w:pPr>
      <w:r>
        <w:rPr>
          <w:noProof/>
        </w:rPr>
        <w:t>Ki=1.3</w:t>
      </w:r>
    </w:p>
    <w:p w:rsidR="00835D4C" w:rsidRDefault="001C5720" w:rsidP="00835D4C">
      <w:pPr>
        <w:rPr>
          <w:noProof/>
        </w:rPr>
      </w:pPr>
      <w:r>
        <w:rPr>
          <w:noProof/>
        </w:rPr>
        <w:t>Kd=0.06</w:t>
      </w:r>
      <w:r w:rsidR="00B34DF7">
        <w:rPr>
          <w:noProof/>
        </w:rPr>
        <w:t>5</w:t>
      </w:r>
    </w:p>
    <w:p w:rsidR="00390E04" w:rsidRDefault="00390E04" w:rsidP="00835D4C">
      <w:pPr>
        <w:rPr>
          <w:noProof/>
        </w:rPr>
      </w:pPr>
      <w:r>
        <w:rPr>
          <w:noProof/>
        </w:rPr>
        <w:t>PPS Gain = 1</w:t>
      </w:r>
    </w:p>
    <w:p w:rsidR="00390E04" w:rsidRDefault="00390E04" w:rsidP="00835D4C">
      <w:pPr>
        <w:rPr>
          <w:noProof/>
        </w:rPr>
      </w:pPr>
      <w:r>
        <w:rPr>
          <w:noProof/>
        </w:rPr>
        <w:t>PPS Offset = 0</w:t>
      </w:r>
    </w:p>
    <w:p w:rsidR="00390E04" w:rsidRDefault="00390E04" w:rsidP="00835D4C">
      <w:pPr>
        <w:rPr>
          <w:noProof/>
        </w:rPr>
      </w:pPr>
      <w:r>
        <w:rPr>
          <w:noProof/>
        </w:rPr>
        <w:t>TPS Gain = 1.32</w:t>
      </w:r>
    </w:p>
    <w:p w:rsidR="00390E04" w:rsidRDefault="00390E04" w:rsidP="00835D4C">
      <w:pPr>
        <w:rPr>
          <w:noProof/>
        </w:rPr>
      </w:pPr>
      <w:r>
        <w:rPr>
          <w:noProof/>
        </w:rPr>
        <w:t>TPS Offset = -17.6</w:t>
      </w:r>
    </w:p>
    <w:p w:rsidR="001C5720" w:rsidRDefault="001C5720" w:rsidP="00835D4C">
      <w:pPr>
        <w:rPr>
          <w:noProof/>
        </w:rPr>
      </w:pPr>
    </w:p>
    <w:p w:rsidR="00861B7F" w:rsidRDefault="006567B1" w:rsidP="00861B7F">
      <w:pPr>
        <w:keepNext/>
      </w:pPr>
      <w:r>
        <w:rPr>
          <w:noProof/>
        </w:rPr>
        <w:drawing>
          <wp:inline distT="0" distB="0" distL="0" distR="0" wp14:anchorId="3798C3FE" wp14:editId="7AA3AB61">
            <wp:extent cx="6157235"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8613" cy="4339364"/>
                    </a:xfrm>
                    <a:prstGeom prst="rect">
                      <a:avLst/>
                    </a:prstGeom>
                  </pic:spPr>
                </pic:pic>
              </a:graphicData>
            </a:graphic>
          </wp:inline>
        </w:drawing>
      </w:r>
    </w:p>
    <w:p w:rsidR="00835D4C" w:rsidRDefault="00861B7F" w:rsidP="00861B7F">
      <w:pPr>
        <w:pStyle w:val="Caption"/>
        <w:jc w:val="center"/>
        <w:rPr>
          <w:noProof/>
        </w:rPr>
      </w:pPr>
      <w:r>
        <w:t>Figure 4:1</w:t>
      </w:r>
    </w:p>
    <w:p w:rsidR="001C5720" w:rsidRDefault="001C5720" w:rsidP="00835D4C">
      <w:pPr>
        <w:rPr>
          <w:noProof/>
        </w:rPr>
      </w:pPr>
    </w:p>
    <w:p w:rsidR="001C5720" w:rsidRDefault="001C5720" w:rsidP="00835D4C">
      <w:pPr>
        <w:rPr>
          <w:noProof/>
        </w:rPr>
      </w:pPr>
    </w:p>
    <w:p w:rsidR="001C5720" w:rsidRDefault="001C5720" w:rsidP="00835D4C">
      <w:pPr>
        <w:rPr>
          <w:noProof/>
        </w:rPr>
      </w:pPr>
    </w:p>
    <w:p w:rsidR="001C5720" w:rsidRDefault="001C5720" w:rsidP="00835D4C">
      <w:pPr>
        <w:rPr>
          <w:noProof/>
        </w:rPr>
      </w:pPr>
    </w:p>
    <w:p w:rsidR="001C5720" w:rsidRDefault="001C5720" w:rsidP="00835D4C">
      <w:pPr>
        <w:rPr>
          <w:noProof/>
        </w:rPr>
      </w:pPr>
      <w:r>
        <w:rPr>
          <w:noProof/>
        </w:rPr>
        <w:t>Transcient Response Calibration</w:t>
      </w:r>
    </w:p>
    <w:p w:rsidR="00390E04" w:rsidRDefault="00390E04" w:rsidP="00835D4C">
      <w:pPr>
        <w:rPr>
          <w:noProof/>
        </w:rPr>
      </w:pPr>
      <w:r>
        <w:rPr>
          <w:noProof/>
        </w:rPr>
        <w:t>Kp = 5.85</w:t>
      </w:r>
    </w:p>
    <w:p w:rsidR="00390E04" w:rsidRDefault="00390E04" w:rsidP="00835D4C">
      <w:pPr>
        <w:rPr>
          <w:noProof/>
        </w:rPr>
      </w:pPr>
      <w:r>
        <w:rPr>
          <w:noProof/>
        </w:rPr>
        <w:t>Ki = 1.3</w:t>
      </w:r>
    </w:p>
    <w:p w:rsidR="00390E04" w:rsidRDefault="00390E04" w:rsidP="00390E04">
      <w:pPr>
        <w:rPr>
          <w:noProof/>
        </w:rPr>
      </w:pPr>
      <w:r>
        <w:rPr>
          <w:noProof/>
        </w:rPr>
        <w:t>Kd = 0.06</w:t>
      </w:r>
    </w:p>
    <w:p w:rsidR="00390E04" w:rsidRDefault="00390E04" w:rsidP="00390E04">
      <w:pPr>
        <w:rPr>
          <w:noProof/>
        </w:rPr>
      </w:pPr>
      <w:r>
        <w:rPr>
          <w:noProof/>
        </w:rPr>
        <w:t>PPS Gain = 1</w:t>
      </w:r>
    </w:p>
    <w:p w:rsidR="00390E04" w:rsidRDefault="00390E04" w:rsidP="00390E04">
      <w:pPr>
        <w:rPr>
          <w:noProof/>
        </w:rPr>
      </w:pPr>
      <w:r>
        <w:rPr>
          <w:noProof/>
        </w:rPr>
        <w:t>PPS Offset = 0</w:t>
      </w:r>
    </w:p>
    <w:p w:rsidR="00390E04" w:rsidRDefault="00390E04" w:rsidP="00390E04">
      <w:pPr>
        <w:rPr>
          <w:noProof/>
        </w:rPr>
      </w:pPr>
      <w:r>
        <w:rPr>
          <w:noProof/>
        </w:rPr>
        <w:t>TPS Gain = 1.32</w:t>
      </w:r>
    </w:p>
    <w:p w:rsidR="00390E04" w:rsidRDefault="00390E04" w:rsidP="00390E04">
      <w:pPr>
        <w:rPr>
          <w:noProof/>
        </w:rPr>
      </w:pPr>
      <w:r>
        <w:rPr>
          <w:noProof/>
        </w:rPr>
        <w:t>TPS Offset = -17.6</w:t>
      </w:r>
    </w:p>
    <w:p w:rsidR="00390E04" w:rsidRDefault="00390E04" w:rsidP="00390E04">
      <w:pPr>
        <w:rPr>
          <w:noProof/>
        </w:rPr>
      </w:pPr>
    </w:p>
    <w:p w:rsidR="001C5720" w:rsidRDefault="001C5720" w:rsidP="00835D4C">
      <w:pPr>
        <w:rPr>
          <w:noProof/>
        </w:rPr>
      </w:pPr>
    </w:p>
    <w:p w:rsidR="001C5720" w:rsidRDefault="001C5720" w:rsidP="00835D4C">
      <w:pPr>
        <w:rPr>
          <w:noProof/>
        </w:rPr>
      </w:pPr>
      <w:bookmarkStart w:id="0" w:name="_GoBack"/>
      <w:r>
        <w:rPr>
          <w:noProof/>
        </w:rPr>
        <w:drawing>
          <wp:inline distT="0" distB="0" distL="0" distR="0" wp14:anchorId="790BAE06" wp14:editId="69473338">
            <wp:extent cx="5943600" cy="4204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04970"/>
                    </a:xfrm>
                    <a:prstGeom prst="rect">
                      <a:avLst/>
                    </a:prstGeom>
                  </pic:spPr>
                </pic:pic>
              </a:graphicData>
            </a:graphic>
          </wp:inline>
        </w:drawing>
      </w:r>
      <w:bookmarkEnd w:id="0"/>
    </w:p>
    <w:p w:rsidR="001C5720" w:rsidRDefault="001C5720" w:rsidP="00835D4C">
      <w:pPr>
        <w:rPr>
          <w:noProof/>
        </w:rPr>
      </w:pPr>
    </w:p>
    <w:p w:rsidR="001C5720" w:rsidRDefault="001C5720" w:rsidP="00835D4C">
      <w:pPr>
        <w:rPr>
          <w:noProof/>
        </w:rPr>
      </w:pPr>
    </w:p>
    <w:p w:rsidR="006567B1" w:rsidRDefault="006567B1" w:rsidP="00835D4C">
      <w:pPr>
        <w:rPr>
          <w:noProof/>
        </w:rPr>
      </w:pPr>
    </w:p>
    <w:p w:rsidR="006567B1" w:rsidRDefault="006567B1" w:rsidP="00835D4C">
      <w:pPr>
        <w:rPr>
          <w:noProof/>
        </w:rPr>
      </w:pPr>
    </w:p>
    <w:p w:rsidR="006567B1" w:rsidRDefault="006567B1" w:rsidP="00835D4C">
      <w:pPr>
        <w:rPr>
          <w:noProof/>
        </w:rPr>
      </w:pPr>
    </w:p>
    <w:p w:rsidR="00736C79" w:rsidRDefault="00736C79" w:rsidP="00835D4C">
      <w:pPr>
        <w:rPr>
          <w:b/>
          <w:noProof/>
        </w:rPr>
      </w:pPr>
    </w:p>
    <w:p w:rsidR="00736C79" w:rsidRDefault="00736C79" w:rsidP="00835D4C">
      <w:pPr>
        <w:rPr>
          <w:b/>
          <w:noProof/>
        </w:rPr>
      </w:pPr>
    </w:p>
    <w:p w:rsidR="00736C79" w:rsidRDefault="00736C79" w:rsidP="00835D4C">
      <w:pPr>
        <w:rPr>
          <w:b/>
          <w:noProof/>
        </w:rPr>
      </w:pPr>
    </w:p>
    <w:p w:rsidR="00736C79" w:rsidRDefault="00736C79" w:rsidP="00835D4C">
      <w:pPr>
        <w:rPr>
          <w:b/>
          <w:noProof/>
        </w:rPr>
      </w:pPr>
    </w:p>
    <w:p w:rsidR="00736C79" w:rsidRDefault="00736C79" w:rsidP="00835D4C">
      <w:pPr>
        <w:rPr>
          <w:b/>
          <w:noProof/>
        </w:rPr>
      </w:pPr>
    </w:p>
    <w:p w:rsidR="006567B1" w:rsidRPr="005B4C5E" w:rsidRDefault="006567B1" w:rsidP="00835D4C">
      <w:pPr>
        <w:rPr>
          <w:b/>
          <w:noProof/>
        </w:rPr>
      </w:pPr>
      <w:r w:rsidRPr="005B4C5E">
        <w:rPr>
          <w:b/>
          <w:noProof/>
        </w:rPr>
        <w:t>Method 2:</w:t>
      </w:r>
    </w:p>
    <w:p w:rsidR="006567B1" w:rsidRDefault="006567B1" w:rsidP="00835D4C">
      <w:pPr>
        <w:rPr>
          <w:noProof/>
        </w:rPr>
      </w:pPr>
      <w:r>
        <w:rPr>
          <w:noProof/>
        </w:rPr>
        <w:t>With Scale and offset</w:t>
      </w:r>
    </w:p>
    <w:p w:rsidR="00CF68FF" w:rsidRDefault="005B4C5E" w:rsidP="00835D4C">
      <w:pPr>
        <w:rPr>
          <w:noProof/>
        </w:rPr>
      </w:pPr>
      <w:r>
        <w:rPr>
          <w:noProof/>
        </w:rPr>
        <w:t>Here, the scale and offset were preset in the m file that is used to configure the CAN Send and Receive blocks</w:t>
      </w:r>
    </w:p>
    <w:p w:rsidR="00CF68FF" w:rsidRDefault="00CF68FF" w:rsidP="00835D4C">
      <w:pPr>
        <w:rPr>
          <w:noProof/>
        </w:rPr>
      </w:pPr>
      <w:r>
        <w:rPr>
          <w:noProof/>
        </w:rPr>
        <w:drawing>
          <wp:inline distT="0" distB="0" distL="0" distR="0" wp14:anchorId="62C5F02D" wp14:editId="5E9BE1A9">
            <wp:extent cx="6553200" cy="670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5286" cy="6717967"/>
                    </a:xfrm>
                    <a:prstGeom prst="rect">
                      <a:avLst/>
                    </a:prstGeom>
                  </pic:spPr>
                </pic:pic>
              </a:graphicData>
            </a:graphic>
          </wp:inline>
        </w:drawing>
      </w:r>
    </w:p>
    <w:p w:rsidR="00CF68FF" w:rsidRDefault="00CF68FF" w:rsidP="00835D4C">
      <w:pPr>
        <w:rPr>
          <w:noProof/>
        </w:rPr>
      </w:pPr>
    </w:p>
    <w:p w:rsidR="00CF68FF" w:rsidRDefault="00CF68FF" w:rsidP="00835D4C">
      <w:pPr>
        <w:rPr>
          <w:noProof/>
        </w:rPr>
      </w:pPr>
    </w:p>
    <w:p w:rsidR="00CF68FF" w:rsidRDefault="00CF68FF" w:rsidP="00835D4C">
      <w:pPr>
        <w:rPr>
          <w:noProof/>
        </w:rPr>
      </w:pPr>
    </w:p>
    <w:p w:rsidR="00EC2300" w:rsidRDefault="00EC2300" w:rsidP="00835D4C">
      <w:pPr>
        <w:rPr>
          <w:noProof/>
        </w:rPr>
      </w:pPr>
    </w:p>
    <w:p w:rsidR="00EC2300" w:rsidRDefault="00EC2300" w:rsidP="00835D4C">
      <w:pPr>
        <w:rPr>
          <w:noProof/>
        </w:rPr>
      </w:pPr>
    </w:p>
    <w:p w:rsidR="00CF68FF" w:rsidRDefault="00CF68FF" w:rsidP="00CF68FF">
      <w:pPr>
        <w:rPr>
          <w:noProof/>
        </w:rPr>
      </w:pPr>
      <w:r>
        <w:rPr>
          <w:noProof/>
        </w:rPr>
        <w:t>CAN King</w:t>
      </w:r>
      <w:r w:rsidR="00A6510F">
        <w:rPr>
          <w:noProof/>
        </w:rPr>
        <w:t xml:space="preserve"> </w:t>
      </w:r>
    </w:p>
    <w:p w:rsidR="009A11C9" w:rsidRDefault="00EC2300" w:rsidP="00CF68FF">
      <w:pPr>
        <w:rPr>
          <w:noProof/>
        </w:rPr>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1581150</wp:posOffset>
                </wp:positionH>
                <wp:positionV relativeFrom="paragraph">
                  <wp:posOffset>1754505</wp:posOffset>
                </wp:positionV>
                <wp:extent cx="257175" cy="133350"/>
                <wp:effectExtent l="0" t="0" r="28575" b="19050"/>
                <wp:wrapNone/>
                <wp:docPr id="60" name="Oval 60"/>
                <wp:cNvGraphicFramePr/>
                <a:graphic xmlns:a="http://schemas.openxmlformats.org/drawingml/2006/main">
                  <a:graphicData uri="http://schemas.microsoft.com/office/word/2010/wordprocessingShape">
                    <wps:wsp>
                      <wps:cNvSpPr/>
                      <wps:spPr>
                        <a:xfrm>
                          <a:off x="0" y="0"/>
                          <a:ext cx="2571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AB0C5" id="Oval 60" o:spid="_x0000_s1026" style="position:absolute;margin-left:124.5pt;margin-top:138.15pt;width:20.25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" filled="f" strokecolor="red" strokeweight="1pt">
                <v:stroke joinstyle="miter"/>
              </v:oval>
            </w:pict>
          </mc:Fallback>
        </mc:AlternateContent>
      </w:r>
      <w:r w:rsidR="009A11C9">
        <w:rPr>
          <w:noProof/>
        </w:rPr>
        <w:drawing>
          <wp:inline distT="0" distB="0" distL="0" distR="0" wp14:anchorId="4BC790D4" wp14:editId="420BE976">
            <wp:extent cx="6791325" cy="7734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22909" cy="7770740"/>
                    </a:xfrm>
                    <a:prstGeom prst="rect">
                      <a:avLst/>
                    </a:prstGeom>
                  </pic:spPr>
                </pic:pic>
              </a:graphicData>
            </a:graphic>
          </wp:inline>
        </w:drawing>
      </w: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A6510F" w:rsidP="00CF68FF">
      <w:pPr>
        <w:rPr>
          <w:noProof/>
        </w:rPr>
      </w:pPr>
      <w:r>
        <w:rPr>
          <w:noProof/>
        </w:rPr>
        <w:t>CAN King Output Window:</w:t>
      </w:r>
    </w:p>
    <w:p w:rsidR="009A11C9" w:rsidRDefault="009A11C9" w:rsidP="00CF68FF">
      <w:pPr>
        <w:rPr>
          <w:noProof/>
        </w:rPr>
      </w:pPr>
    </w:p>
    <w:p w:rsidR="009A11C9" w:rsidRDefault="00EC2300" w:rsidP="00CF68FF">
      <w:pPr>
        <w:rPr>
          <w:noProof/>
        </w:rPr>
      </w:pPr>
      <w:r>
        <w:rPr>
          <w:noProof/>
        </w:rPr>
        <mc:AlternateContent>
          <mc:Choice Requires="wps">
            <w:drawing>
              <wp:anchor distT="0" distB="0" distL="114300" distR="114300" simplePos="0" relativeHeight="251674624" behindDoc="0" locked="0" layoutInCell="1" allowOverlap="1">
                <wp:simplePos x="0" y="0"/>
                <wp:positionH relativeFrom="column">
                  <wp:posOffset>685165</wp:posOffset>
                </wp:positionH>
                <wp:positionV relativeFrom="paragraph">
                  <wp:posOffset>1057275</wp:posOffset>
                </wp:positionV>
                <wp:extent cx="276225" cy="142875"/>
                <wp:effectExtent l="0" t="0" r="28575" b="28575"/>
                <wp:wrapNone/>
                <wp:docPr id="59" name="Oval 59"/>
                <wp:cNvGraphicFramePr/>
                <a:graphic xmlns:a="http://schemas.openxmlformats.org/drawingml/2006/main">
                  <a:graphicData uri="http://schemas.microsoft.com/office/word/2010/wordprocessingShape">
                    <wps:wsp>
                      <wps:cNvSpPr/>
                      <wps:spPr>
                        <a:xfrm>
                          <a:off x="0" y="0"/>
                          <a:ext cx="27622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0FF15" id="Oval 59" o:spid="_x0000_s1026" style="position:absolute;margin-left:53.95pt;margin-top:83.25pt;width:21.75pt;height:1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" filled="f" strokecolor="red" strokeweight="1pt">
                <v:stroke joinstyle="miter"/>
              </v:oval>
            </w:pict>
          </mc:Fallback>
        </mc:AlternateContent>
      </w:r>
      <w:r w:rsidR="009A11C9">
        <w:rPr>
          <w:noProof/>
        </w:rPr>
        <w:drawing>
          <wp:inline distT="0" distB="0" distL="0" distR="0" wp14:anchorId="280E6F48" wp14:editId="4CCFD9EC">
            <wp:extent cx="6770370" cy="593438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16324" cy="5974668"/>
                    </a:xfrm>
                    <a:prstGeom prst="rect">
                      <a:avLst/>
                    </a:prstGeom>
                  </pic:spPr>
                </pic:pic>
              </a:graphicData>
            </a:graphic>
          </wp:inline>
        </w:drawing>
      </w: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9A11C9" w:rsidRDefault="009A11C9" w:rsidP="00CF68FF">
      <w:pPr>
        <w:rPr>
          <w:noProof/>
        </w:rPr>
      </w:pPr>
    </w:p>
    <w:p w:rsidR="00CF68FF" w:rsidRDefault="00CF68FF" w:rsidP="00CF68FF"/>
    <w:p w:rsidR="00CF68FF" w:rsidRDefault="00CF68FF" w:rsidP="00835D4C">
      <w:pPr>
        <w:rPr>
          <w:noProof/>
        </w:rPr>
      </w:pPr>
    </w:p>
    <w:p w:rsidR="009A11C9" w:rsidRDefault="00EC2300" w:rsidP="00835D4C">
      <w:pPr>
        <w:rPr>
          <w:noProof/>
        </w:rPr>
      </w:pPr>
      <w:r>
        <w:rPr>
          <w:noProof/>
        </w:rPr>
        <w:t>When the ID value is set to 1280, the Age Count is 1</w:t>
      </w:r>
    </w:p>
    <w:p w:rsidR="009A11C9" w:rsidRDefault="009A11C9" w:rsidP="00835D4C">
      <w:pPr>
        <w:rPr>
          <w:noProof/>
        </w:rPr>
      </w:pPr>
    </w:p>
    <w:p w:rsidR="009A11C9" w:rsidRDefault="009A11C9" w:rsidP="00835D4C">
      <w:pPr>
        <w:rPr>
          <w:noProof/>
        </w:rPr>
      </w:pPr>
      <w:r>
        <w:rPr>
          <w:noProof/>
        </w:rPr>
        <w:drawing>
          <wp:inline distT="0" distB="0" distL="0" distR="0" wp14:anchorId="189B7B62" wp14:editId="1FD91B39">
            <wp:extent cx="7040880" cy="440055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0880" cy="4400550"/>
                    </a:xfrm>
                    <a:prstGeom prst="rect">
                      <a:avLst/>
                    </a:prstGeom>
                  </pic:spPr>
                </pic:pic>
              </a:graphicData>
            </a:graphic>
          </wp:inline>
        </w:drawing>
      </w:r>
    </w:p>
    <w:p w:rsidR="009A11C9" w:rsidRDefault="009A11C9" w:rsidP="00835D4C">
      <w:pPr>
        <w:rPr>
          <w:noProof/>
        </w:rPr>
      </w:pPr>
    </w:p>
    <w:p w:rsidR="009A11C9" w:rsidRDefault="009A11C9" w:rsidP="00835D4C">
      <w:pPr>
        <w:rPr>
          <w:noProof/>
        </w:rPr>
      </w:pPr>
    </w:p>
    <w:p w:rsidR="009A11C9" w:rsidRDefault="009A11C9" w:rsidP="00835D4C">
      <w:pPr>
        <w:rPr>
          <w:noProof/>
        </w:rPr>
      </w:pPr>
      <w:r>
        <w:rPr>
          <w:noProof/>
        </w:rPr>
        <w:lastRenderedPageBreak/>
        <w:drawing>
          <wp:inline distT="0" distB="0" distL="0" distR="0" wp14:anchorId="74646EBA" wp14:editId="4BF8C00B">
            <wp:extent cx="5943600" cy="7105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105650"/>
                    </a:xfrm>
                    <a:prstGeom prst="rect">
                      <a:avLst/>
                    </a:prstGeom>
                  </pic:spPr>
                </pic:pic>
              </a:graphicData>
            </a:graphic>
          </wp:inline>
        </w:drawing>
      </w:r>
    </w:p>
    <w:p w:rsidR="00835D4C" w:rsidRDefault="00835D4C" w:rsidP="00835D4C">
      <w:pPr>
        <w:keepNext/>
      </w:pPr>
    </w:p>
    <w:p w:rsidR="00835D4C" w:rsidRDefault="00835D4C" w:rsidP="00835D4C"/>
    <w:p w:rsidR="00835D4C" w:rsidRDefault="00835D4C" w:rsidP="00835D4C"/>
    <w:p w:rsidR="00835D4C" w:rsidRDefault="00835D4C" w:rsidP="00835D4C"/>
    <w:p w:rsidR="00835D4C" w:rsidRDefault="00835D4C" w:rsidP="00835D4C"/>
    <w:p w:rsidR="00AF786D" w:rsidRDefault="00AF786D" w:rsidP="00835D4C"/>
    <w:p w:rsidR="00835D4C" w:rsidRPr="00B47CD7"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VALIDATION</w:t>
      </w:r>
    </w:p>
    <w:p w:rsidR="00835D4C" w:rsidRPr="00A6510F" w:rsidRDefault="00835D4C" w:rsidP="00A6510F">
      <w:pPr>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b/>
          <w:sz w:val="24"/>
          <w:szCs w:val="24"/>
        </w:rPr>
      </w:pPr>
      <w:r>
        <w:rPr>
          <w:rFonts w:ascii="Times New Roman" w:hAnsi="Times New Roman" w:cs="Times New Roman"/>
          <w:b/>
          <w:sz w:val="24"/>
          <w:szCs w:val="24"/>
        </w:rPr>
        <w:t>For Tuned PID Controller:</w:t>
      </w:r>
    </w:p>
    <w:p w:rsidR="00390E04" w:rsidRDefault="00F25017"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It can be seen from figure 4.1 that the TPS values for the PID controller is very close to the </w:t>
      </w:r>
      <w:r w:rsidR="00390E04">
        <w:rPr>
          <w:rFonts w:ascii="Times New Roman" w:hAnsi="Times New Roman" w:cs="Times New Roman"/>
          <w:sz w:val="24"/>
          <w:szCs w:val="24"/>
        </w:rPr>
        <w:t>PPS values and the steady state error is negligible. Therefore, the values set for the Proportional, Integral and Derivative gains are optimum</w:t>
      </w:r>
    </w:p>
    <w:p w:rsidR="00390E04" w:rsidRDefault="00390E04" w:rsidP="00835D4C">
      <w:pPr>
        <w:pStyle w:val="ListParagraph"/>
        <w:ind w:left="-360"/>
        <w:rPr>
          <w:rFonts w:ascii="Times New Roman" w:hAnsi="Times New Roman" w:cs="Times New Roman"/>
          <w:sz w:val="24"/>
          <w:szCs w:val="24"/>
        </w:rPr>
      </w:pPr>
    </w:p>
    <w:p w:rsidR="00390E04" w:rsidRDefault="00390E04" w:rsidP="00390E04">
      <w:pPr>
        <w:rPr>
          <w:noProof/>
        </w:rPr>
      </w:pPr>
      <w:r>
        <w:rPr>
          <w:noProof/>
        </w:rPr>
        <w:t>Kp = 5.85</w:t>
      </w:r>
    </w:p>
    <w:p w:rsidR="00390E04" w:rsidRDefault="00390E04" w:rsidP="00390E04">
      <w:pPr>
        <w:rPr>
          <w:noProof/>
        </w:rPr>
      </w:pPr>
      <w:r>
        <w:rPr>
          <w:noProof/>
        </w:rPr>
        <w:t>Ki = 1.3</w:t>
      </w:r>
    </w:p>
    <w:p w:rsidR="00835D4C" w:rsidRDefault="00390E04" w:rsidP="00390E04">
      <w:pPr>
        <w:rPr>
          <w:noProof/>
        </w:rPr>
      </w:pPr>
      <w:r>
        <w:rPr>
          <w:noProof/>
        </w:rPr>
        <w:t>Kd = 0.06</w:t>
      </w:r>
    </w:p>
    <w:p w:rsidR="00390E04" w:rsidRDefault="00390E04" w:rsidP="00390E04">
      <w:pPr>
        <w:rPr>
          <w:noProof/>
        </w:rPr>
      </w:pPr>
      <w:r>
        <w:rPr>
          <w:noProof/>
        </w:rPr>
        <w:t>PPS Gain = 1</w:t>
      </w:r>
    </w:p>
    <w:p w:rsidR="00390E04" w:rsidRDefault="00390E04" w:rsidP="00390E04">
      <w:pPr>
        <w:rPr>
          <w:noProof/>
        </w:rPr>
      </w:pPr>
      <w:r>
        <w:rPr>
          <w:noProof/>
        </w:rPr>
        <w:t>PPS Offset = 0</w:t>
      </w:r>
    </w:p>
    <w:p w:rsidR="00390E04" w:rsidRDefault="00390E04" w:rsidP="00390E04">
      <w:pPr>
        <w:rPr>
          <w:noProof/>
        </w:rPr>
      </w:pPr>
      <w:r>
        <w:rPr>
          <w:noProof/>
        </w:rPr>
        <w:t>TPS Gain = 1.32</w:t>
      </w:r>
    </w:p>
    <w:p w:rsidR="00390E04" w:rsidRDefault="00390E04" w:rsidP="00390E04">
      <w:pPr>
        <w:rPr>
          <w:noProof/>
        </w:rPr>
      </w:pPr>
      <w:r>
        <w:rPr>
          <w:noProof/>
        </w:rPr>
        <w:t>TPS Offset = -17.6</w:t>
      </w:r>
    </w:p>
    <w:p w:rsidR="00835D4C" w:rsidRPr="00A615D7" w:rsidRDefault="00835D4C" w:rsidP="00A615D7">
      <w:pPr>
        <w:jc w:val="both"/>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It can be seen from Figure 4.</w:t>
      </w:r>
      <w:r w:rsidR="00390E04">
        <w:rPr>
          <w:rFonts w:ascii="Times New Roman" w:hAnsi="Times New Roman" w:cs="Times New Roman"/>
          <w:sz w:val="24"/>
          <w:szCs w:val="24"/>
        </w:rPr>
        <w:t>2</w:t>
      </w:r>
      <w:r>
        <w:rPr>
          <w:rFonts w:ascii="Times New Roman" w:hAnsi="Times New Roman" w:cs="Times New Roman"/>
          <w:sz w:val="24"/>
          <w:szCs w:val="24"/>
        </w:rPr>
        <w:t xml:space="preserve"> that the feedback response is nearly the same as the Accelerator Pedal Position </w:t>
      </w:r>
      <w:r w:rsidR="00390E04">
        <w:rPr>
          <w:rFonts w:ascii="Times New Roman" w:hAnsi="Times New Roman" w:cs="Times New Roman"/>
          <w:sz w:val="24"/>
          <w:szCs w:val="24"/>
        </w:rPr>
        <w:t>and the error is less than 5</w:t>
      </w:r>
      <w:r>
        <w:rPr>
          <w:rFonts w:ascii="Times New Roman" w:hAnsi="Times New Roman" w:cs="Times New Roman"/>
          <w:sz w:val="24"/>
          <w:szCs w:val="24"/>
        </w:rPr>
        <w:t xml:space="preserve"> for most of the changes in the system inputs.</w:t>
      </w:r>
    </w:p>
    <w:p w:rsidR="00390E04" w:rsidRDefault="00390E04"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390E04" w:rsidRDefault="00B37393" w:rsidP="00835D4C">
      <w:pPr>
        <w:pStyle w:val="ListParagraph"/>
        <w:ind w:left="-360"/>
        <w:rPr>
          <w:rFonts w:ascii="Times New Roman" w:hAnsi="Times New Roman" w:cs="Times New Roman"/>
          <w:sz w:val="24"/>
          <w:szCs w:val="24"/>
        </w:rPr>
      </w:pPr>
      <w:proofErr w:type="spellStart"/>
      <w:r>
        <w:rPr>
          <w:rFonts w:ascii="Times New Roman" w:hAnsi="Times New Roman" w:cs="Times New Roman"/>
          <w:b/>
          <w:sz w:val="24"/>
          <w:szCs w:val="24"/>
        </w:rPr>
        <w:t>CANKing</w:t>
      </w:r>
      <w:proofErr w:type="spellEnd"/>
      <w:r>
        <w:rPr>
          <w:rFonts w:ascii="Times New Roman" w:hAnsi="Times New Roman" w:cs="Times New Roman"/>
          <w:sz w:val="24"/>
          <w:szCs w:val="24"/>
        </w:rPr>
        <w:t>:</w:t>
      </w:r>
    </w:p>
    <w:p w:rsidR="00EC2300" w:rsidRDefault="00EC2300"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From figure 4.5, we can see that the value for PPS is 02 09 which is in hexadecimal, </w:t>
      </w:r>
    </w:p>
    <w:p w:rsidR="00EC2300" w:rsidRDefault="00EC2300"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Converting this to binary we get 0000 0010 0000 1001</w:t>
      </w:r>
    </w:p>
    <w:p w:rsidR="00EC2300" w:rsidRDefault="00EC2300"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Converting it to decimal we get 521</w:t>
      </w:r>
    </w:p>
    <w:p w:rsidR="00EC2300" w:rsidRDefault="00EC2300"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Multiplying it with the scale factor for PPS we get 50.92 </w:t>
      </w:r>
    </w:p>
    <w:p w:rsidR="00EC2300" w:rsidRDefault="00EC2300"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This value is close to the PPS value of 51.03 shown in figure 4.4</w:t>
      </w:r>
    </w:p>
    <w:p w:rsidR="00A615D7" w:rsidRDefault="00A615D7"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Hence, we can say that the scaled model works as desired.</w:t>
      </w:r>
    </w:p>
    <w:p w:rsidR="00EC2300" w:rsidRDefault="00EC2300" w:rsidP="00A615D7">
      <w:pPr>
        <w:rPr>
          <w:rFonts w:ascii="Times New Roman" w:hAnsi="Times New Roman" w:cs="Times New Roman"/>
          <w:sz w:val="24"/>
          <w:szCs w:val="24"/>
        </w:rPr>
      </w:pPr>
    </w:p>
    <w:p w:rsidR="00DD6F8E" w:rsidRDefault="00DD6F8E" w:rsidP="00A615D7">
      <w:pPr>
        <w:rPr>
          <w:rFonts w:ascii="Times New Roman" w:hAnsi="Times New Roman" w:cs="Times New Roman"/>
          <w:sz w:val="24"/>
          <w:szCs w:val="24"/>
        </w:rPr>
      </w:pPr>
    </w:p>
    <w:p w:rsidR="00DD6F8E" w:rsidRDefault="00DD6F8E" w:rsidP="00A615D7">
      <w:pPr>
        <w:rPr>
          <w:rFonts w:ascii="Times New Roman" w:hAnsi="Times New Roman" w:cs="Times New Roman"/>
          <w:sz w:val="24"/>
          <w:szCs w:val="24"/>
        </w:rPr>
      </w:pPr>
    </w:p>
    <w:p w:rsidR="00DD6F8E" w:rsidRDefault="00DD6F8E" w:rsidP="00A615D7">
      <w:pPr>
        <w:rPr>
          <w:rFonts w:ascii="Times New Roman" w:hAnsi="Times New Roman" w:cs="Times New Roman"/>
          <w:sz w:val="24"/>
          <w:szCs w:val="24"/>
        </w:rPr>
      </w:pPr>
    </w:p>
    <w:p w:rsidR="00DD6F8E" w:rsidRPr="00A615D7" w:rsidRDefault="00DD6F8E" w:rsidP="00A615D7">
      <w:pPr>
        <w:rPr>
          <w:rFonts w:ascii="Times New Roman" w:hAnsi="Times New Roman" w:cs="Times New Roman"/>
          <w:sz w:val="24"/>
          <w:szCs w:val="24"/>
        </w:rPr>
      </w:pPr>
    </w:p>
    <w:p w:rsidR="00EC2300" w:rsidRDefault="00EC2300" w:rsidP="00835D4C">
      <w:pPr>
        <w:pStyle w:val="ListParagraph"/>
        <w:ind w:left="-360"/>
        <w:rPr>
          <w:rFonts w:ascii="Times New Roman" w:hAnsi="Times New Roman" w:cs="Times New Roman"/>
          <w:b/>
          <w:sz w:val="24"/>
          <w:szCs w:val="24"/>
        </w:rPr>
      </w:pPr>
      <w:r>
        <w:rPr>
          <w:rFonts w:ascii="Times New Roman" w:hAnsi="Times New Roman" w:cs="Times New Roman"/>
          <w:b/>
          <w:sz w:val="24"/>
          <w:szCs w:val="24"/>
        </w:rPr>
        <w:t>ID Filter:</w:t>
      </w:r>
    </w:p>
    <w:p w:rsidR="00A615D7" w:rsidRDefault="00A615D7"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From figure 4.6 and 4.7, we can see that when the ID filter is set to 1280, the age count is 0, but when the ID value is changed, the age count increases </w:t>
      </w:r>
    </w:p>
    <w:p w:rsidR="00055756" w:rsidRDefault="00055756" w:rsidP="00835D4C">
      <w:pPr>
        <w:pStyle w:val="ListParagraph"/>
        <w:ind w:left="-360"/>
        <w:rPr>
          <w:rFonts w:ascii="Times New Roman" w:hAnsi="Times New Roman" w:cs="Times New Roman"/>
          <w:sz w:val="24"/>
          <w:szCs w:val="24"/>
        </w:rPr>
      </w:pPr>
      <w:r>
        <w:rPr>
          <w:rFonts w:ascii="Times New Roman" w:hAnsi="Times New Roman" w:cs="Times New Roman"/>
          <w:sz w:val="24"/>
          <w:szCs w:val="24"/>
        </w:rPr>
        <w:t>The ID filter is set according to the message ID which is 0x500 or 1280(in decimal)</w:t>
      </w:r>
    </w:p>
    <w:p w:rsidR="00390E04" w:rsidRDefault="00055756" w:rsidP="004D2DCF">
      <w:pPr>
        <w:pStyle w:val="ListParagraph"/>
        <w:ind w:left="-360"/>
        <w:rPr>
          <w:rFonts w:ascii="Times New Roman" w:hAnsi="Times New Roman" w:cs="Times New Roman"/>
          <w:sz w:val="24"/>
          <w:szCs w:val="24"/>
        </w:rPr>
      </w:pPr>
      <w:r>
        <w:rPr>
          <w:rFonts w:ascii="Times New Roman" w:hAnsi="Times New Roman" w:cs="Times New Roman"/>
          <w:sz w:val="24"/>
          <w:szCs w:val="24"/>
        </w:rPr>
        <w:t>If the ID is set to any other value, then there is no communication between the ECUs and the age count increases.</w:t>
      </w:r>
    </w:p>
    <w:p w:rsidR="004D2DCF" w:rsidRDefault="004D2DCF" w:rsidP="004D2DCF">
      <w:pPr>
        <w:pStyle w:val="ListParagraph"/>
        <w:ind w:left="-360"/>
        <w:rPr>
          <w:rFonts w:ascii="Times New Roman" w:hAnsi="Times New Roman" w:cs="Times New Roman"/>
          <w:sz w:val="24"/>
          <w:szCs w:val="24"/>
        </w:rPr>
      </w:pPr>
    </w:p>
    <w:p w:rsidR="004D2DCF" w:rsidRDefault="004D2DCF" w:rsidP="004D2DC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graph below is from a log file. When the </w:t>
      </w:r>
      <w:r w:rsidR="0058746C">
        <w:rPr>
          <w:rFonts w:ascii="Times New Roman" w:hAnsi="Times New Roman" w:cs="Times New Roman"/>
          <w:sz w:val="24"/>
          <w:szCs w:val="24"/>
        </w:rPr>
        <w:t>Age Count starts to</w:t>
      </w:r>
      <w:r>
        <w:rPr>
          <w:rFonts w:ascii="Times New Roman" w:hAnsi="Times New Roman" w:cs="Times New Roman"/>
          <w:sz w:val="24"/>
          <w:szCs w:val="24"/>
        </w:rPr>
        <w:t xml:space="preserve"> increase, the ID </w:t>
      </w:r>
      <w:r w:rsidR="0058746C">
        <w:rPr>
          <w:rFonts w:ascii="Times New Roman" w:hAnsi="Times New Roman" w:cs="Times New Roman"/>
          <w:sz w:val="24"/>
          <w:szCs w:val="24"/>
        </w:rPr>
        <w:t>was changed from 1280 to 1111 as can be seen from figure 4.6 and 4.7</w:t>
      </w:r>
    </w:p>
    <w:p w:rsidR="0058746C" w:rsidRDefault="0058746C" w:rsidP="004D2DCF">
      <w:pPr>
        <w:pStyle w:val="ListParagraph"/>
        <w:ind w:left="-360"/>
        <w:rPr>
          <w:rFonts w:ascii="Times New Roman" w:hAnsi="Times New Roman" w:cs="Times New Roman"/>
          <w:sz w:val="24"/>
          <w:szCs w:val="24"/>
        </w:rPr>
      </w:pPr>
    </w:p>
    <w:p w:rsidR="0058746C" w:rsidRPr="004D2DCF" w:rsidRDefault="0058746C" w:rsidP="004D2DCF">
      <w:pPr>
        <w:pStyle w:val="ListParagraph"/>
        <w:ind w:left="-360"/>
        <w:rPr>
          <w:rFonts w:ascii="Times New Roman" w:hAnsi="Times New Roman" w:cs="Times New Roman"/>
          <w:sz w:val="24"/>
          <w:szCs w:val="24"/>
        </w:rPr>
      </w:pPr>
      <w:r>
        <w:rPr>
          <w:noProof/>
        </w:rPr>
        <w:lastRenderedPageBreak/>
        <w:drawing>
          <wp:inline distT="0" distB="0" distL="0" distR="0" wp14:anchorId="6FD7BC25" wp14:editId="0A3737C3">
            <wp:extent cx="5381625" cy="286702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90E04" w:rsidRDefault="00390E04" w:rsidP="00835D4C">
      <w:pPr>
        <w:pStyle w:val="ListParagraph"/>
        <w:ind w:left="-360"/>
        <w:jc w:val="both"/>
        <w:rPr>
          <w:rFonts w:ascii="Times New Roman" w:hAnsi="Times New Roman" w:cs="Times New Roman"/>
          <w:sz w:val="24"/>
          <w:szCs w:val="24"/>
        </w:rPr>
      </w:pPr>
    </w:p>
    <w:p w:rsidR="00835D4C" w:rsidRDefault="00835D4C" w:rsidP="00835D4C">
      <w:pPr>
        <w:pStyle w:val="ListParagraph"/>
        <w:ind w:left="-360"/>
        <w:jc w:val="both"/>
        <w:rPr>
          <w:rFonts w:ascii="Times New Roman" w:hAnsi="Times New Roman" w:cs="Times New Roman"/>
          <w:sz w:val="24"/>
          <w:szCs w:val="24"/>
        </w:rPr>
      </w:pPr>
    </w:p>
    <w:p w:rsidR="00835D4C" w:rsidRDefault="00835D4C" w:rsidP="00835D4C">
      <w:pPr>
        <w:pStyle w:val="ListParagraph"/>
        <w:ind w:left="-360"/>
        <w:jc w:val="both"/>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rPr>
          <w:rFonts w:ascii="Times New Roman" w:hAnsi="Times New Roman" w:cs="Times New Roman"/>
          <w:sz w:val="24"/>
          <w:szCs w:val="24"/>
        </w:rPr>
      </w:pPr>
    </w:p>
    <w:p w:rsidR="00835D4C" w:rsidRPr="00313151" w:rsidRDefault="00835D4C" w:rsidP="00835D4C">
      <w:pPr>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835D4C" w:rsidRDefault="00835D4C"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Default="00DD6F8E" w:rsidP="00835D4C">
      <w:pPr>
        <w:pStyle w:val="ListParagraph"/>
        <w:ind w:left="-360"/>
        <w:rPr>
          <w:rFonts w:ascii="Times New Roman" w:hAnsi="Times New Roman" w:cs="Times New Roman"/>
          <w:sz w:val="24"/>
          <w:szCs w:val="24"/>
        </w:rPr>
      </w:pPr>
    </w:p>
    <w:p w:rsidR="00DD6F8E" w:rsidRPr="005C7F9B" w:rsidRDefault="00DD6F8E" w:rsidP="00835D4C">
      <w:pPr>
        <w:pStyle w:val="ListParagraph"/>
        <w:ind w:left="-360"/>
        <w:rPr>
          <w:rFonts w:ascii="Times New Roman" w:hAnsi="Times New Roman" w:cs="Times New Roman"/>
          <w:sz w:val="24"/>
          <w:szCs w:val="24"/>
        </w:rPr>
      </w:pPr>
    </w:p>
    <w:p w:rsidR="00835D4C" w:rsidRPr="002C4DF8"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DISCUSSION</w:t>
      </w:r>
    </w:p>
    <w:p w:rsidR="00835D4C" w:rsidRDefault="00835D4C" w:rsidP="00835D4C">
      <w:pPr>
        <w:pStyle w:val="ListParagraph"/>
        <w:ind w:left="-360"/>
        <w:rPr>
          <w:rFonts w:ascii="Times New Roman" w:hAnsi="Times New Roman" w:cs="Times New Roman"/>
          <w:b/>
          <w:sz w:val="32"/>
          <w:szCs w:val="32"/>
          <w:u w:val="single"/>
        </w:rPr>
      </w:pPr>
    </w:p>
    <w:p w:rsidR="008E33BC" w:rsidRDefault="008E33BC" w:rsidP="00835D4C">
      <w:pPr>
        <w:pStyle w:val="ListParagraph"/>
        <w:ind w:left="-360"/>
        <w:jc w:val="both"/>
        <w:rPr>
          <w:rFonts w:ascii="Times New Roman" w:hAnsi="Times New Roman" w:cs="Times New Roman"/>
          <w:b/>
          <w:sz w:val="24"/>
          <w:szCs w:val="24"/>
        </w:rPr>
      </w:pPr>
    </w:p>
    <w:p w:rsidR="008E33BC" w:rsidRPr="001754E0" w:rsidRDefault="008E33BC" w:rsidP="008E33BC">
      <w:r>
        <w:t>The table below shows the data for CAN Communication definition for ECU-1</w:t>
      </w:r>
    </w:p>
    <w:p w:rsidR="008E33BC" w:rsidRDefault="008E33BC" w:rsidP="008E33B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8E33BC" w:rsidTr="00551AB1">
        <w:tc>
          <w:tcPr>
            <w:tcW w:w="4675" w:type="dxa"/>
          </w:tcPr>
          <w:p w:rsidR="008E33BC" w:rsidRDefault="008E33BC" w:rsidP="00551AB1">
            <w:pPr>
              <w:rPr>
                <w:rFonts w:ascii="Times New Roman" w:hAnsi="Times New Roman" w:cs="Times New Roman"/>
                <w:sz w:val="24"/>
                <w:szCs w:val="24"/>
              </w:rPr>
            </w:pP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ECU-1</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250000</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CAN_1</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8E33BC" w:rsidRDefault="00055756" w:rsidP="00551AB1">
            <w:pPr>
              <w:rPr>
                <w:rFonts w:ascii="Times New Roman" w:hAnsi="Times New Roman" w:cs="Times New Roman"/>
                <w:sz w:val="24"/>
                <w:szCs w:val="24"/>
              </w:rPr>
            </w:pPr>
            <w:r>
              <w:rPr>
                <w:rFonts w:ascii="Times New Roman" w:hAnsi="Times New Roman" w:cs="Times New Roman"/>
                <w:sz w:val="24"/>
                <w:szCs w:val="24"/>
              </w:rPr>
              <w:t>0x</w:t>
            </w:r>
            <w:r w:rsidR="008E33BC">
              <w:rPr>
                <w:rFonts w:ascii="Times New Roman" w:hAnsi="Times New Roman" w:cs="Times New Roman"/>
                <w:sz w:val="24"/>
                <w:szCs w:val="24"/>
              </w:rPr>
              <w:t>600</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4 bytes</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10ms</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8E33BC" w:rsidRDefault="008E33BC" w:rsidP="00551AB1">
            <w:pPr>
              <w:rPr>
                <w:rFonts w:ascii="Times New Roman" w:hAnsi="Times New Roman" w:cs="Times New Roman"/>
                <w:sz w:val="24"/>
                <w:szCs w:val="24"/>
              </w:rPr>
            </w:pPr>
            <w:proofErr w:type="spellStart"/>
            <w:r>
              <w:rPr>
                <w:rFonts w:ascii="Times New Roman" w:hAnsi="Times New Roman" w:cs="Times New Roman"/>
                <w:sz w:val="24"/>
                <w:szCs w:val="24"/>
              </w:rPr>
              <w:t>Duty_Cycle</w:t>
            </w:r>
            <w:proofErr w:type="spellEnd"/>
          </w:p>
        </w:tc>
      </w:tr>
    </w:tbl>
    <w:p w:rsidR="008E33BC" w:rsidRDefault="008E33BC" w:rsidP="008E33BC">
      <w:pPr>
        <w:rPr>
          <w:rFonts w:ascii="Times New Roman" w:hAnsi="Times New Roman" w:cs="Times New Roman"/>
          <w:sz w:val="24"/>
          <w:szCs w:val="24"/>
        </w:rPr>
      </w:pPr>
    </w:p>
    <w:p w:rsidR="008E33BC" w:rsidRDefault="00DA513D" w:rsidP="008E33BC">
      <w:pPr>
        <w:rPr>
          <w:rFonts w:ascii="Times New Roman" w:hAnsi="Times New Roman" w:cs="Times New Roman"/>
          <w:sz w:val="24"/>
          <w:szCs w:val="24"/>
        </w:rPr>
      </w:pPr>
      <w:r>
        <w:rPr>
          <w:rFonts w:ascii="Times New Roman" w:hAnsi="Times New Roman" w:cs="Times New Roman"/>
          <w:sz w:val="24"/>
          <w:szCs w:val="24"/>
        </w:rPr>
        <w:t>The table below show the data for CAN communication definition for ECU-2</w:t>
      </w:r>
    </w:p>
    <w:p w:rsidR="008E33BC" w:rsidRDefault="008E33BC" w:rsidP="008E33B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8E33BC" w:rsidTr="00551AB1">
        <w:tc>
          <w:tcPr>
            <w:tcW w:w="4675" w:type="dxa"/>
          </w:tcPr>
          <w:p w:rsidR="008E33BC" w:rsidRDefault="008E33BC" w:rsidP="00551AB1">
            <w:pPr>
              <w:rPr>
                <w:rFonts w:ascii="Times New Roman" w:hAnsi="Times New Roman" w:cs="Times New Roman"/>
                <w:sz w:val="24"/>
                <w:szCs w:val="24"/>
              </w:rPr>
            </w:pP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ECU-2</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Baud Rate</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250000</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Bus Channel</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CAN_1</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Message ID</w:t>
            </w:r>
          </w:p>
        </w:tc>
        <w:tc>
          <w:tcPr>
            <w:tcW w:w="4675" w:type="dxa"/>
          </w:tcPr>
          <w:p w:rsidR="008E33BC" w:rsidRDefault="00055756" w:rsidP="00551AB1">
            <w:pPr>
              <w:rPr>
                <w:rFonts w:ascii="Times New Roman" w:hAnsi="Times New Roman" w:cs="Times New Roman"/>
                <w:sz w:val="24"/>
                <w:szCs w:val="24"/>
              </w:rPr>
            </w:pPr>
            <w:r>
              <w:rPr>
                <w:rFonts w:ascii="Times New Roman" w:hAnsi="Times New Roman" w:cs="Times New Roman"/>
                <w:sz w:val="24"/>
                <w:szCs w:val="24"/>
              </w:rPr>
              <w:t>0x</w:t>
            </w:r>
            <w:r w:rsidR="008E33BC">
              <w:rPr>
                <w:rFonts w:ascii="Times New Roman" w:hAnsi="Times New Roman" w:cs="Times New Roman"/>
                <w:sz w:val="24"/>
                <w:szCs w:val="24"/>
              </w:rPr>
              <w:t>500</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Data Length</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10 bits</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Repeating Rate</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10ms</w:t>
            </w:r>
          </w:p>
        </w:tc>
      </w:tr>
      <w:tr w:rsidR="008E33BC" w:rsidTr="00551AB1">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Message</w:t>
            </w:r>
          </w:p>
        </w:tc>
        <w:tc>
          <w:tcPr>
            <w:tcW w:w="4675" w:type="dxa"/>
          </w:tcPr>
          <w:p w:rsidR="008E33BC" w:rsidRDefault="008E33BC" w:rsidP="00551AB1">
            <w:pPr>
              <w:rPr>
                <w:rFonts w:ascii="Times New Roman" w:hAnsi="Times New Roman" w:cs="Times New Roman"/>
                <w:sz w:val="24"/>
                <w:szCs w:val="24"/>
              </w:rPr>
            </w:pPr>
            <w:r>
              <w:rPr>
                <w:rFonts w:ascii="Times New Roman" w:hAnsi="Times New Roman" w:cs="Times New Roman"/>
                <w:sz w:val="24"/>
                <w:szCs w:val="24"/>
              </w:rPr>
              <w:t>Etc_can_500</w:t>
            </w:r>
          </w:p>
        </w:tc>
      </w:tr>
    </w:tbl>
    <w:p w:rsidR="008E33BC" w:rsidRDefault="008E33BC" w:rsidP="00835D4C">
      <w:pPr>
        <w:pStyle w:val="ListParagraph"/>
        <w:ind w:left="-360"/>
        <w:jc w:val="both"/>
        <w:rPr>
          <w:rFonts w:ascii="Times New Roman" w:hAnsi="Times New Roman" w:cs="Times New Roman"/>
          <w:b/>
          <w:sz w:val="24"/>
          <w:szCs w:val="24"/>
        </w:rPr>
      </w:pPr>
    </w:p>
    <w:p w:rsidR="008E33BC" w:rsidRDefault="008E33BC" w:rsidP="00835D4C">
      <w:pPr>
        <w:pStyle w:val="ListParagraph"/>
        <w:ind w:left="-360"/>
        <w:jc w:val="both"/>
        <w:rPr>
          <w:rFonts w:ascii="Times New Roman" w:hAnsi="Times New Roman" w:cs="Times New Roman"/>
          <w:b/>
          <w:sz w:val="24"/>
          <w:szCs w:val="24"/>
        </w:rPr>
      </w:pPr>
    </w:p>
    <w:p w:rsidR="008E33BC" w:rsidRDefault="008E33BC" w:rsidP="00835D4C">
      <w:pPr>
        <w:pStyle w:val="ListParagraph"/>
        <w:ind w:left="-360"/>
        <w:jc w:val="both"/>
        <w:rPr>
          <w:rFonts w:ascii="Times New Roman" w:hAnsi="Times New Roman" w:cs="Times New Roman"/>
          <w:b/>
          <w:sz w:val="24"/>
          <w:szCs w:val="24"/>
        </w:rPr>
      </w:pPr>
    </w:p>
    <w:p w:rsidR="002A538D" w:rsidRDefault="008E33BC" w:rsidP="002A538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PID Controller with Anti –Wind up is the same as the one used in lab 4</w:t>
      </w:r>
    </w:p>
    <w:p w:rsidR="002A538D" w:rsidRDefault="002A538D" w:rsidP="002A538D">
      <w:pPr>
        <w:pStyle w:val="ListParagraph"/>
        <w:ind w:left="-360"/>
        <w:jc w:val="both"/>
        <w:rPr>
          <w:rFonts w:ascii="Times New Roman" w:hAnsi="Times New Roman" w:cs="Times New Roman"/>
          <w:sz w:val="24"/>
          <w:szCs w:val="24"/>
        </w:rPr>
      </w:pPr>
    </w:p>
    <w:p w:rsidR="002A538D" w:rsidRDefault="002A538D" w:rsidP="002A538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In Lab 4, the optimum proportional</w:t>
      </w:r>
      <w:r w:rsidR="008E33BC">
        <w:rPr>
          <w:rFonts w:ascii="Times New Roman" w:hAnsi="Times New Roman" w:cs="Times New Roman"/>
          <w:sz w:val="24"/>
          <w:szCs w:val="24"/>
        </w:rPr>
        <w:t xml:space="preserve">, integral and derivative gains were </w:t>
      </w:r>
    </w:p>
    <w:p w:rsidR="001754E0" w:rsidRDefault="001754E0" w:rsidP="002A538D">
      <w:pPr>
        <w:pStyle w:val="ListParagraph"/>
        <w:ind w:left="-360"/>
        <w:jc w:val="both"/>
        <w:rPr>
          <w:rFonts w:ascii="Times New Roman" w:hAnsi="Times New Roman" w:cs="Times New Roman"/>
          <w:sz w:val="24"/>
          <w:szCs w:val="24"/>
        </w:rPr>
      </w:pPr>
    </w:p>
    <w:p w:rsidR="002A538D" w:rsidRDefault="002A538D" w:rsidP="002A538D">
      <w:pPr>
        <w:rPr>
          <w:noProof/>
        </w:rPr>
      </w:pPr>
      <w:r>
        <w:rPr>
          <w:noProof/>
        </w:rPr>
        <w:t xml:space="preserve">Kp = 13 </w:t>
      </w:r>
    </w:p>
    <w:p w:rsidR="002A538D" w:rsidRDefault="002A538D" w:rsidP="002A538D">
      <w:pPr>
        <w:rPr>
          <w:noProof/>
        </w:rPr>
      </w:pPr>
      <w:r>
        <w:rPr>
          <w:noProof/>
        </w:rPr>
        <w:t xml:space="preserve">Ki = 0.1 </w:t>
      </w:r>
    </w:p>
    <w:p w:rsidR="002A538D" w:rsidRDefault="002A538D" w:rsidP="002A538D">
      <w:pPr>
        <w:rPr>
          <w:noProof/>
        </w:rPr>
      </w:pPr>
      <w:r>
        <w:rPr>
          <w:noProof/>
        </w:rPr>
        <w:t>Kd = 0.6</w:t>
      </w:r>
    </w:p>
    <w:p w:rsidR="002A538D" w:rsidRDefault="002A538D" w:rsidP="002A538D">
      <w:pPr>
        <w:rPr>
          <w:noProof/>
        </w:rPr>
      </w:pPr>
    </w:p>
    <w:p w:rsidR="002A538D" w:rsidRDefault="002A538D" w:rsidP="002A538D">
      <w:pPr>
        <w:ind w:left="-450"/>
        <w:rPr>
          <w:noProof/>
        </w:rPr>
      </w:pPr>
      <w:r>
        <w:rPr>
          <w:noProof/>
        </w:rPr>
        <w:t>For Lab 5, the optimum proportional, integral, and derivative gains are:</w:t>
      </w:r>
    </w:p>
    <w:p w:rsidR="002A538D" w:rsidRDefault="002A538D" w:rsidP="002A538D">
      <w:pPr>
        <w:ind w:left="-450"/>
        <w:rPr>
          <w:noProof/>
        </w:rPr>
      </w:pPr>
    </w:p>
    <w:p w:rsidR="002A538D" w:rsidRDefault="002A538D" w:rsidP="002A538D">
      <w:pPr>
        <w:rPr>
          <w:noProof/>
        </w:rPr>
      </w:pPr>
      <w:r>
        <w:rPr>
          <w:noProof/>
        </w:rPr>
        <w:t>Kp = 5.85</w:t>
      </w:r>
    </w:p>
    <w:p w:rsidR="002A538D" w:rsidRDefault="002A538D" w:rsidP="002A538D">
      <w:pPr>
        <w:rPr>
          <w:noProof/>
        </w:rPr>
      </w:pPr>
      <w:r>
        <w:rPr>
          <w:noProof/>
        </w:rPr>
        <w:t>Ki = 1.3</w:t>
      </w:r>
    </w:p>
    <w:p w:rsidR="002A538D" w:rsidRDefault="002A538D" w:rsidP="002A538D">
      <w:pPr>
        <w:rPr>
          <w:noProof/>
        </w:rPr>
      </w:pPr>
      <w:r>
        <w:rPr>
          <w:noProof/>
        </w:rPr>
        <w:t>Kd = 0.06</w:t>
      </w:r>
    </w:p>
    <w:p w:rsidR="00DA4C03" w:rsidRDefault="00DA4C03" w:rsidP="002A538D">
      <w:pPr>
        <w:rPr>
          <w:noProof/>
        </w:rPr>
      </w:pPr>
    </w:p>
    <w:p w:rsidR="00DA4C03" w:rsidRDefault="00DA4C03" w:rsidP="00DA4C03">
      <w:pPr>
        <w:ind w:left="-540"/>
        <w:rPr>
          <w:noProof/>
        </w:rPr>
      </w:pPr>
      <w:r>
        <w:rPr>
          <w:noProof/>
        </w:rPr>
        <w:t>The proportional gain is less than half because the feedback is slow as the CAN communication interval is 10ms. Therefore, the model takes more time to update the response.</w:t>
      </w:r>
    </w:p>
    <w:p w:rsidR="002A538D" w:rsidRDefault="002A538D" w:rsidP="002A538D">
      <w:pPr>
        <w:rPr>
          <w:noProof/>
        </w:rPr>
      </w:pPr>
    </w:p>
    <w:p w:rsidR="002A538D" w:rsidRDefault="002A538D" w:rsidP="002A538D">
      <w:pPr>
        <w:ind w:left="-450"/>
        <w:rPr>
          <w:noProof/>
        </w:rPr>
      </w:pPr>
    </w:p>
    <w:p w:rsidR="002A538D" w:rsidRDefault="002A538D" w:rsidP="002A538D">
      <w:pPr>
        <w:rPr>
          <w:noProof/>
        </w:rPr>
      </w:pPr>
    </w:p>
    <w:p w:rsidR="008E33BC" w:rsidRDefault="008E33BC" w:rsidP="00835D4C">
      <w:pPr>
        <w:pStyle w:val="ListParagraph"/>
        <w:ind w:left="-360"/>
        <w:jc w:val="both"/>
        <w:rPr>
          <w:rFonts w:ascii="Times New Roman" w:hAnsi="Times New Roman" w:cs="Times New Roman"/>
          <w:sz w:val="24"/>
          <w:szCs w:val="24"/>
        </w:rPr>
      </w:pPr>
    </w:p>
    <w:p w:rsidR="00A615D7" w:rsidRDefault="00A615D7" w:rsidP="00835D4C">
      <w:pPr>
        <w:pStyle w:val="ListParagraph"/>
        <w:ind w:left="-360"/>
        <w:jc w:val="both"/>
        <w:rPr>
          <w:rFonts w:ascii="Times New Roman" w:hAnsi="Times New Roman" w:cs="Times New Roman"/>
          <w:sz w:val="24"/>
          <w:szCs w:val="24"/>
        </w:rPr>
      </w:pPr>
    </w:p>
    <w:p w:rsidR="00835D4C" w:rsidRPr="002C4DF8" w:rsidRDefault="00835D4C" w:rsidP="00835D4C">
      <w:pPr>
        <w:pStyle w:val="ListParagraph"/>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835D4C" w:rsidRPr="00051C53" w:rsidRDefault="00835D4C" w:rsidP="00835D4C">
      <w:pPr>
        <w:pStyle w:val="ListParagraph"/>
        <w:numPr>
          <w:ilvl w:val="0"/>
          <w:numId w:val="1"/>
        </w:numPr>
        <w:tabs>
          <w:tab w:val="left" w:pos="360"/>
        </w:tabs>
        <w:ind w:left="-360"/>
        <w:rPr>
          <w:rFonts w:ascii="Times New Roman" w:hAnsi="Times New Roman" w:cs="Times New Roman"/>
          <w:sz w:val="32"/>
          <w:szCs w:val="32"/>
        </w:rPr>
      </w:pPr>
      <w:r w:rsidRPr="00A159D7">
        <w:rPr>
          <w:rFonts w:ascii="Times New Roman" w:hAnsi="Times New Roman" w:cs="Times New Roman"/>
          <w:b/>
          <w:sz w:val="32"/>
          <w:szCs w:val="32"/>
          <w:u w:val="single"/>
        </w:rPr>
        <w:t>CONCLUSION</w:t>
      </w:r>
    </w:p>
    <w:p w:rsidR="00835D4C" w:rsidRDefault="00835D4C" w:rsidP="00835D4C">
      <w:pPr>
        <w:pStyle w:val="ListParagraph"/>
        <w:tabs>
          <w:tab w:val="left" w:pos="360"/>
        </w:tabs>
        <w:ind w:left="-360"/>
        <w:rPr>
          <w:rFonts w:ascii="Times New Roman" w:hAnsi="Times New Roman" w:cs="Times New Roman"/>
          <w:b/>
          <w:sz w:val="32"/>
          <w:szCs w:val="32"/>
          <w:u w:val="single"/>
        </w:rPr>
      </w:pPr>
    </w:p>
    <w:p w:rsidR="00DB0065" w:rsidRDefault="00835D4C" w:rsidP="00835D4C">
      <w:pPr>
        <w:pStyle w:val="ListParagraph"/>
        <w:tabs>
          <w:tab w:val="left" w:pos="360"/>
        </w:tabs>
        <w:ind w:left="-360"/>
        <w:jc w:val="both"/>
        <w:rPr>
          <w:rFonts w:ascii="Times New Roman" w:hAnsi="Times New Roman" w:cs="Times New Roman"/>
          <w:sz w:val="24"/>
          <w:szCs w:val="24"/>
        </w:rPr>
      </w:pPr>
      <w:r>
        <w:rPr>
          <w:rFonts w:ascii="Times New Roman" w:hAnsi="Times New Roman" w:cs="Times New Roman"/>
          <w:sz w:val="24"/>
          <w:szCs w:val="24"/>
        </w:rPr>
        <w:t xml:space="preserve">The Lab helped us get a clear understanding of </w:t>
      </w:r>
      <w:r w:rsidR="00DB0065">
        <w:rPr>
          <w:rFonts w:ascii="Times New Roman" w:hAnsi="Times New Roman" w:cs="Times New Roman"/>
          <w:sz w:val="24"/>
          <w:szCs w:val="24"/>
        </w:rPr>
        <w:t xml:space="preserve">configuring CAN transmission between 2 ECUs and using </w:t>
      </w:r>
      <w:proofErr w:type="spellStart"/>
      <w:r w:rsidR="00DB0065">
        <w:rPr>
          <w:rFonts w:ascii="Times New Roman" w:hAnsi="Times New Roman" w:cs="Times New Roman"/>
          <w:sz w:val="24"/>
          <w:szCs w:val="24"/>
        </w:rPr>
        <w:t>CANKing</w:t>
      </w:r>
      <w:proofErr w:type="spellEnd"/>
      <w:r w:rsidR="00DB0065">
        <w:rPr>
          <w:rFonts w:ascii="Times New Roman" w:hAnsi="Times New Roman" w:cs="Times New Roman"/>
          <w:sz w:val="24"/>
          <w:szCs w:val="24"/>
        </w:rPr>
        <w:t xml:space="preserve"> to validate the data being transferred.</w:t>
      </w:r>
      <w:r w:rsidR="00B723C8">
        <w:rPr>
          <w:rFonts w:ascii="Times New Roman" w:hAnsi="Times New Roman" w:cs="Times New Roman"/>
          <w:sz w:val="24"/>
          <w:szCs w:val="24"/>
        </w:rPr>
        <w:t xml:space="preserve"> CAN communication is an important </w:t>
      </w:r>
    </w:p>
    <w:p w:rsidR="00835D4C" w:rsidRPr="00BC0E55" w:rsidRDefault="00835D4C" w:rsidP="00BC0E55">
      <w:pPr>
        <w:tabs>
          <w:tab w:val="left" w:pos="360"/>
        </w:tabs>
        <w:rPr>
          <w:rFonts w:ascii="Times New Roman" w:hAnsi="Times New Roman" w:cs="Times New Roman"/>
          <w:sz w:val="24"/>
          <w:szCs w:val="24"/>
        </w:rPr>
      </w:pPr>
    </w:p>
    <w:p w:rsidR="00835D4C" w:rsidRDefault="00835D4C" w:rsidP="00835D4C">
      <w:pPr>
        <w:pStyle w:val="ListParagraph"/>
        <w:tabs>
          <w:tab w:val="left" w:pos="360"/>
        </w:tabs>
        <w:ind w:left="-360"/>
        <w:rPr>
          <w:rFonts w:ascii="Times New Roman" w:hAnsi="Times New Roman" w:cs="Times New Roman"/>
          <w:sz w:val="24"/>
          <w:szCs w:val="24"/>
        </w:rPr>
      </w:pPr>
    </w:p>
    <w:p w:rsidR="00835D4C" w:rsidRPr="00051C53" w:rsidRDefault="00835D4C" w:rsidP="00835D4C">
      <w:pPr>
        <w:pStyle w:val="ListParagraph"/>
        <w:tabs>
          <w:tab w:val="left" w:pos="360"/>
        </w:tabs>
        <w:ind w:left="-360"/>
        <w:rPr>
          <w:rFonts w:ascii="Times New Roman" w:hAnsi="Times New Roman" w:cs="Times New Roman"/>
          <w:sz w:val="24"/>
          <w:szCs w:val="24"/>
        </w:rPr>
      </w:pPr>
      <w:r>
        <w:rPr>
          <w:rFonts w:ascii="Times New Roman" w:hAnsi="Times New Roman" w:cs="Times New Roman"/>
          <w:sz w:val="24"/>
          <w:szCs w:val="24"/>
        </w:rPr>
        <w:t xml:space="preserve"> </w:t>
      </w:r>
    </w:p>
    <w:p w:rsidR="00835D4C" w:rsidRPr="003400B0" w:rsidRDefault="00835D4C" w:rsidP="00835D4C">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t>REFERENCE</w:t>
      </w:r>
    </w:p>
    <w:p w:rsidR="00835D4C" w:rsidRPr="003400B0" w:rsidRDefault="00835D4C" w:rsidP="00835D4C">
      <w:pPr>
        <w:rPr>
          <w:rFonts w:ascii="Times New Roman" w:hAnsi="Times New Roman" w:cs="Times New Roman"/>
          <w:sz w:val="32"/>
          <w:szCs w:val="32"/>
        </w:rPr>
      </w:pPr>
    </w:p>
    <w:p w:rsidR="00835D4C" w:rsidRPr="005601F5" w:rsidRDefault="00835D4C" w:rsidP="00835D4C">
      <w:pPr>
        <w:pStyle w:val="ListParagraph"/>
        <w:numPr>
          <w:ilvl w:val="0"/>
          <w:numId w:val="2"/>
        </w:numPr>
        <w:ind w:left="-90"/>
        <w:rPr>
          <w:rFonts w:ascii="Times New Roman" w:hAnsi="Times New Roman" w:cs="Times New Roman"/>
          <w:sz w:val="24"/>
          <w:szCs w:val="24"/>
        </w:rPr>
      </w:pPr>
      <w:r w:rsidRPr="005601F5">
        <w:rPr>
          <w:rFonts w:ascii="Times New Roman" w:hAnsi="Times New Roman" w:cs="Times New Roman"/>
          <w:sz w:val="24"/>
          <w:szCs w:val="24"/>
        </w:rPr>
        <w:t>EE 5750 Lecture and Lab notes by Dr. Bo Chen</w:t>
      </w:r>
    </w:p>
    <w:p w:rsidR="00835D4C" w:rsidRPr="005601F5" w:rsidRDefault="00835D4C" w:rsidP="00835D4C">
      <w:pPr>
        <w:pStyle w:val="ListParagraph"/>
        <w:numPr>
          <w:ilvl w:val="0"/>
          <w:numId w:val="2"/>
        </w:numPr>
        <w:ind w:left="-90"/>
        <w:rPr>
          <w:rFonts w:ascii="Times New Roman" w:hAnsi="Times New Roman" w:cs="Times New Roman"/>
          <w:sz w:val="24"/>
          <w:szCs w:val="24"/>
        </w:rPr>
      </w:pPr>
      <w:r>
        <w:rPr>
          <w:rFonts w:ascii="Times New Roman" w:hAnsi="Times New Roman" w:cs="Times New Roman"/>
          <w:sz w:val="24"/>
          <w:szCs w:val="24"/>
        </w:rPr>
        <w:t>Bosch D V-E 5 Throttle body for ETC</w:t>
      </w:r>
      <w:r w:rsidRPr="005601F5">
        <w:rPr>
          <w:rFonts w:ascii="Times New Roman" w:hAnsi="Times New Roman" w:cs="Times New Roman"/>
          <w:sz w:val="24"/>
          <w:szCs w:val="24"/>
        </w:rPr>
        <w:t xml:space="preserve"> Datasheet</w:t>
      </w:r>
    </w:p>
    <w:p w:rsidR="00835D4C" w:rsidRPr="00480B85" w:rsidRDefault="00835D4C" w:rsidP="00835D4C">
      <w:pPr>
        <w:pStyle w:val="ListParagraph"/>
        <w:numPr>
          <w:ilvl w:val="0"/>
          <w:numId w:val="2"/>
        </w:numPr>
        <w:ind w:left="-90"/>
        <w:rPr>
          <w:rFonts w:ascii="Times New Roman" w:hAnsi="Times New Roman" w:cs="Times New Roman"/>
          <w:sz w:val="24"/>
          <w:szCs w:val="24"/>
        </w:rPr>
      </w:pPr>
      <w:r w:rsidRPr="005601F5">
        <w:rPr>
          <w:rFonts w:ascii="Times New Roman" w:hAnsi="Times New Roman" w:cs="Times New Roman"/>
          <w:sz w:val="24"/>
          <w:szCs w:val="24"/>
        </w:rPr>
        <w:t xml:space="preserve">Woodward </w:t>
      </w:r>
      <w:r w:rsidRPr="005601F5">
        <w:rPr>
          <w:rFonts w:ascii="Times New Roman" w:hAnsi="Times New Roman" w:cs="Times New Roman"/>
          <w:bCs/>
          <w:sz w:val="24"/>
          <w:szCs w:val="24"/>
        </w:rPr>
        <w:t>ECM-0565-128-0701-C Engine Control Module (Part No.  237-1238)</w:t>
      </w:r>
    </w:p>
    <w:p w:rsidR="009F53A3" w:rsidRDefault="009F53A3" w:rsidP="009F53A3">
      <w:pPr>
        <w:rPr>
          <w:rFonts w:ascii="Times New Roman" w:hAnsi="Times New Roman" w:cs="Times New Roman"/>
          <w:sz w:val="24"/>
          <w:szCs w:val="24"/>
        </w:rPr>
      </w:pPr>
    </w:p>
    <w:p w:rsidR="009F53A3" w:rsidRDefault="009F53A3" w:rsidP="009F53A3">
      <w:pPr>
        <w:rPr>
          <w:rFonts w:ascii="Times New Roman" w:hAnsi="Times New Roman" w:cs="Times New Roman"/>
          <w:sz w:val="24"/>
          <w:szCs w:val="24"/>
        </w:rPr>
      </w:pPr>
    </w:p>
    <w:p w:rsidR="009F53A3" w:rsidRDefault="009F53A3" w:rsidP="009F53A3">
      <w:pPr>
        <w:rPr>
          <w:rFonts w:ascii="Times New Roman" w:hAnsi="Times New Roman" w:cs="Times New Roman"/>
          <w:sz w:val="24"/>
          <w:szCs w:val="24"/>
        </w:rPr>
      </w:pPr>
    </w:p>
    <w:p w:rsidR="00835D4C" w:rsidRDefault="00835D4C" w:rsidP="00835D4C"/>
    <w:p w:rsidR="00835D4C" w:rsidRDefault="00835D4C" w:rsidP="00835D4C"/>
    <w:p w:rsidR="00692B47" w:rsidRDefault="00692B47"/>
    <w:sectPr w:rsidR="00692B47" w:rsidSect="00A61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238A"/>
    <w:multiLevelType w:val="hybridMultilevel"/>
    <w:tmpl w:val="54CEDD4C"/>
    <w:lvl w:ilvl="0" w:tplc="76EA7F68">
      <w:start w:val="1"/>
      <w:numFmt w:val="decimal"/>
      <w:lvlText w:val="%1)"/>
      <w:lvlJc w:val="left"/>
      <w:pPr>
        <w:ind w:left="720" w:hanging="360"/>
      </w:pPr>
      <w:rPr>
        <w:rFonts w:ascii="Calibri" w:hAnsi="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3406C"/>
    <w:multiLevelType w:val="hybridMultilevel"/>
    <w:tmpl w:val="B39CEA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56306"/>
    <w:multiLevelType w:val="hybridMultilevel"/>
    <w:tmpl w:val="FFB8F87A"/>
    <w:lvl w:ilvl="0" w:tplc="EB92DBB2">
      <w:start w:val="1"/>
      <w:numFmt w:val="decimal"/>
      <w:lvlText w:val="%1)"/>
      <w:lvlJc w:val="left"/>
      <w:pPr>
        <w:ind w:left="720" w:hanging="360"/>
      </w:pPr>
      <w:rPr>
        <w:rFonts w:ascii="Calibri" w:hAnsi="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47DD0"/>
    <w:multiLevelType w:val="hybridMultilevel"/>
    <w:tmpl w:val="C532CAA0"/>
    <w:lvl w:ilvl="0" w:tplc="410A81DA">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323BEC"/>
    <w:multiLevelType w:val="hybridMultilevel"/>
    <w:tmpl w:val="EF02CFEC"/>
    <w:lvl w:ilvl="0" w:tplc="0BAE6E90">
      <w:start w:val="1"/>
      <w:numFmt w:val="decimal"/>
      <w:lvlText w:val="%1)"/>
      <w:lvlJc w:val="left"/>
      <w:pPr>
        <w:ind w:left="720" w:hanging="360"/>
      </w:pPr>
      <w:rPr>
        <w:rFonts w:ascii="Calibri" w:hAnsi="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95AF6"/>
    <w:multiLevelType w:val="hybridMultilevel"/>
    <w:tmpl w:val="EE36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A907B2"/>
    <w:multiLevelType w:val="hybridMultilevel"/>
    <w:tmpl w:val="78747876"/>
    <w:lvl w:ilvl="0" w:tplc="ED9ADE0C">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D4C"/>
    <w:rsid w:val="00036CFC"/>
    <w:rsid w:val="00055756"/>
    <w:rsid w:val="001754E0"/>
    <w:rsid w:val="00184944"/>
    <w:rsid w:val="001B4FEE"/>
    <w:rsid w:val="001C5720"/>
    <w:rsid w:val="001E6C37"/>
    <w:rsid w:val="00242F5B"/>
    <w:rsid w:val="00267B35"/>
    <w:rsid w:val="00267C6D"/>
    <w:rsid w:val="00272F3A"/>
    <w:rsid w:val="002A538D"/>
    <w:rsid w:val="002C10ED"/>
    <w:rsid w:val="00390E04"/>
    <w:rsid w:val="003E1068"/>
    <w:rsid w:val="004622F6"/>
    <w:rsid w:val="004D2DCF"/>
    <w:rsid w:val="0058746C"/>
    <w:rsid w:val="00591448"/>
    <w:rsid w:val="00593C2C"/>
    <w:rsid w:val="005B4C5E"/>
    <w:rsid w:val="00627941"/>
    <w:rsid w:val="006567B1"/>
    <w:rsid w:val="00667052"/>
    <w:rsid w:val="00692B47"/>
    <w:rsid w:val="006D3F78"/>
    <w:rsid w:val="00736C79"/>
    <w:rsid w:val="00785A20"/>
    <w:rsid w:val="008016DB"/>
    <w:rsid w:val="00835D4C"/>
    <w:rsid w:val="00850353"/>
    <w:rsid w:val="00861B7F"/>
    <w:rsid w:val="00865AB9"/>
    <w:rsid w:val="0088784E"/>
    <w:rsid w:val="008A4407"/>
    <w:rsid w:val="008C261C"/>
    <w:rsid w:val="008D0094"/>
    <w:rsid w:val="008E33BC"/>
    <w:rsid w:val="009A11C9"/>
    <w:rsid w:val="009F12A6"/>
    <w:rsid w:val="009F53A3"/>
    <w:rsid w:val="00A615D7"/>
    <w:rsid w:val="00A6510F"/>
    <w:rsid w:val="00AF786D"/>
    <w:rsid w:val="00B051FB"/>
    <w:rsid w:val="00B21549"/>
    <w:rsid w:val="00B34DF7"/>
    <w:rsid w:val="00B37393"/>
    <w:rsid w:val="00B723C8"/>
    <w:rsid w:val="00B920CE"/>
    <w:rsid w:val="00BC0E55"/>
    <w:rsid w:val="00CF68FF"/>
    <w:rsid w:val="00D11DF9"/>
    <w:rsid w:val="00D717DC"/>
    <w:rsid w:val="00D84625"/>
    <w:rsid w:val="00DA4C03"/>
    <w:rsid w:val="00DA513D"/>
    <w:rsid w:val="00DB0065"/>
    <w:rsid w:val="00DD6F8E"/>
    <w:rsid w:val="00E17EFB"/>
    <w:rsid w:val="00EC2300"/>
    <w:rsid w:val="00F25017"/>
    <w:rsid w:val="00F27D9F"/>
    <w:rsid w:val="00F577C6"/>
    <w:rsid w:val="00F91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8B0467-A222-4776-BCE9-0B6796E48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35D4C"/>
    <w:pPr>
      <w:widowControl w:val="0"/>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D4C"/>
    <w:pPr>
      <w:ind w:left="720"/>
      <w:contextualSpacing/>
    </w:pPr>
  </w:style>
  <w:style w:type="paragraph" w:styleId="Caption">
    <w:name w:val="caption"/>
    <w:basedOn w:val="Normal"/>
    <w:next w:val="Normal"/>
    <w:uiPriority w:val="35"/>
    <w:unhideWhenUsed/>
    <w:qFormat/>
    <w:rsid w:val="00835D4C"/>
    <w:pPr>
      <w:spacing w:after="200"/>
    </w:pPr>
    <w:rPr>
      <w:i/>
      <w:iCs/>
      <w:color w:val="44546A" w:themeColor="text2"/>
      <w:sz w:val="18"/>
      <w:szCs w:val="18"/>
    </w:rPr>
  </w:style>
  <w:style w:type="table" w:styleId="TableGrid">
    <w:name w:val="Table Grid"/>
    <w:basedOn w:val="TableNormal"/>
    <w:uiPriority w:val="39"/>
    <w:rsid w:val="00835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5D4C"/>
    <w:rPr>
      <w:color w:val="0563C1" w:themeColor="hyperlink"/>
      <w:u w:val="single"/>
    </w:rPr>
  </w:style>
  <w:style w:type="paragraph" w:styleId="NormalWeb">
    <w:name w:val="Normal (Web)"/>
    <w:basedOn w:val="Normal"/>
    <w:uiPriority w:val="99"/>
    <w:semiHidden/>
    <w:unhideWhenUsed/>
    <w:rsid w:val="00184944"/>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446764">
      <w:bodyDiv w:val="1"/>
      <w:marLeft w:val="0"/>
      <w:marRight w:val="0"/>
      <w:marTop w:val="0"/>
      <w:marBottom w:val="0"/>
      <w:divBdr>
        <w:top w:val="none" w:sz="0" w:space="0" w:color="auto"/>
        <w:left w:val="none" w:sz="0" w:space="0" w:color="auto"/>
        <w:bottom w:val="none" w:sz="0" w:space="0" w:color="auto"/>
        <w:right w:val="none" w:sz="0" w:space="0" w:color="auto"/>
      </w:divBdr>
    </w:div>
    <w:div w:id="182755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homedir.mtu.edu\home\Desktop\MTU%20Spring%202016\EE%205750%20Dist.%20Embedded%20Control%20Systems\Labs\Lab%205\Lab%205%20ECU%201\age%20copunt.log"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Age</a:t>
            </a:r>
            <a:r>
              <a:rPr lang="en-US" baseline="0"/>
              <a:t> Count Validation</a:t>
            </a:r>
            <a:endParaRPr lang="en-US"/>
          </a:p>
        </c:rich>
      </c:tx>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smooth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xVal>
            <c:numRef>
              <c:f>'age copunt'!$A$5:$A$165</c:f>
              <c:numCache>
                <c:formatCode>General</c:formatCode>
                <c:ptCount val="161"/>
                <c:pt idx="0">
                  <c:v>15</c:v>
                </c:pt>
                <c:pt idx="1">
                  <c:v>78</c:v>
                </c:pt>
                <c:pt idx="2">
                  <c:v>140</c:v>
                </c:pt>
                <c:pt idx="3">
                  <c:v>202</c:v>
                </c:pt>
                <c:pt idx="4">
                  <c:v>265</c:v>
                </c:pt>
                <c:pt idx="5">
                  <c:v>327</c:v>
                </c:pt>
                <c:pt idx="6">
                  <c:v>390</c:v>
                </c:pt>
                <c:pt idx="7">
                  <c:v>452</c:v>
                </c:pt>
                <c:pt idx="8">
                  <c:v>514</c:v>
                </c:pt>
                <c:pt idx="9">
                  <c:v>577</c:v>
                </c:pt>
                <c:pt idx="10">
                  <c:v>639</c:v>
                </c:pt>
                <c:pt idx="11">
                  <c:v>702</c:v>
                </c:pt>
                <c:pt idx="12">
                  <c:v>764</c:v>
                </c:pt>
                <c:pt idx="13">
                  <c:v>826</c:v>
                </c:pt>
                <c:pt idx="14">
                  <c:v>889</c:v>
                </c:pt>
                <c:pt idx="15">
                  <c:v>951</c:v>
                </c:pt>
                <c:pt idx="16">
                  <c:v>1014</c:v>
                </c:pt>
                <c:pt idx="17">
                  <c:v>1076</c:v>
                </c:pt>
                <c:pt idx="18">
                  <c:v>1138</c:v>
                </c:pt>
                <c:pt idx="19">
                  <c:v>1201</c:v>
                </c:pt>
                <c:pt idx="20">
                  <c:v>1263</c:v>
                </c:pt>
                <c:pt idx="21">
                  <c:v>1326</c:v>
                </c:pt>
                <c:pt idx="22">
                  <c:v>1388</c:v>
                </c:pt>
                <c:pt idx="23">
                  <c:v>1450</c:v>
                </c:pt>
                <c:pt idx="24">
                  <c:v>1513</c:v>
                </c:pt>
                <c:pt idx="25">
                  <c:v>1575</c:v>
                </c:pt>
                <c:pt idx="26">
                  <c:v>1638</c:v>
                </c:pt>
                <c:pt idx="27">
                  <c:v>1700</c:v>
                </c:pt>
                <c:pt idx="28">
                  <c:v>1762</c:v>
                </c:pt>
                <c:pt idx="29">
                  <c:v>1825</c:v>
                </c:pt>
                <c:pt idx="30">
                  <c:v>1887</c:v>
                </c:pt>
                <c:pt idx="31">
                  <c:v>1950</c:v>
                </c:pt>
                <c:pt idx="32">
                  <c:v>2012</c:v>
                </c:pt>
                <c:pt idx="33">
                  <c:v>2074</c:v>
                </c:pt>
                <c:pt idx="34">
                  <c:v>2137</c:v>
                </c:pt>
                <c:pt idx="35">
                  <c:v>2199</c:v>
                </c:pt>
                <c:pt idx="36">
                  <c:v>2262</c:v>
                </c:pt>
                <c:pt idx="37">
                  <c:v>2324</c:v>
                </c:pt>
                <c:pt idx="38">
                  <c:v>2386</c:v>
                </c:pt>
                <c:pt idx="39">
                  <c:v>2449</c:v>
                </c:pt>
                <c:pt idx="40">
                  <c:v>2511</c:v>
                </c:pt>
                <c:pt idx="41">
                  <c:v>2574</c:v>
                </c:pt>
                <c:pt idx="42">
                  <c:v>2636</c:v>
                </c:pt>
                <c:pt idx="43">
                  <c:v>2698</c:v>
                </c:pt>
                <c:pt idx="44">
                  <c:v>2761</c:v>
                </c:pt>
                <c:pt idx="45">
                  <c:v>2823</c:v>
                </c:pt>
                <c:pt idx="46">
                  <c:v>2886</c:v>
                </c:pt>
                <c:pt idx="47">
                  <c:v>2948</c:v>
                </c:pt>
                <c:pt idx="48">
                  <c:v>3010</c:v>
                </c:pt>
                <c:pt idx="49">
                  <c:v>3073</c:v>
                </c:pt>
                <c:pt idx="50">
                  <c:v>3135</c:v>
                </c:pt>
                <c:pt idx="51">
                  <c:v>3198</c:v>
                </c:pt>
                <c:pt idx="52">
                  <c:v>3260</c:v>
                </c:pt>
                <c:pt idx="53">
                  <c:v>3322</c:v>
                </c:pt>
                <c:pt idx="54">
                  <c:v>3385</c:v>
                </c:pt>
                <c:pt idx="55">
                  <c:v>3447</c:v>
                </c:pt>
                <c:pt idx="56">
                  <c:v>3510</c:v>
                </c:pt>
                <c:pt idx="57">
                  <c:v>3572</c:v>
                </c:pt>
                <c:pt idx="58">
                  <c:v>3634</c:v>
                </c:pt>
                <c:pt idx="59">
                  <c:v>3697</c:v>
                </c:pt>
                <c:pt idx="60">
                  <c:v>3759</c:v>
                </c:pt>
                <c:pt idx="61">
                  <c:v>3822</c:v>
                </c:pt>
                <c:pt idx="62">
                  <c:v>3884</c:v>
                </c:pt>
                <c:pt idx="63">
                  <c:v>3946</c:v>
                </c:pt>
                <c:pt idx="64">
                  <c:v>4009</c:v>
                </c:pt>
                <c:pt idx="65">
                  <c:v>4071</c:v>
                </c:pt>
                <c:pt idx="66">
                  <c:v>4134</c:v>
                </c:pt>
                <c:pt idx="67">
                  <c:v>4196</c:v>
                </c:pt>
                <c:pt idx="68">
                  <c:v>4258</c:v>
                </c:pt>
                <c:pt idx="69">
                  <c:v>4321</c:v>
                </c:pt>
                <c:pt idx="70">
                  <c:v>4383</c:v>
                </c:pt>
                <c:pt idx="71">
                  <c:v>4446</c:v>
                </c:pt>
                <c:pt idx="72">
                  <c:v>4508</c:v>
                </c:pt>
                <c:pt idx="73">
                  <c:v>4570</c:v>
                </c:pt>
                <c:pt idx="74">
                  <c:v>4633</c:v>
                </c:pt>
                <c:pt idx="75">
                  <c:v>4695</c:v>
                </c:pt>
                <c:pt idx="76">
                  <c:v>4758</c:v>
                </c:pt>
                <c:pt idx="77">
                  <c:v>4820</c:v>
                </c:pt>
                <c:pt idx="78">
                  <c:v>4882</c:v>
                </c:pt>
                <c:pt idx="79">
                  <c:v>4945</c:v>
                </c:pt>
                <c:pt idx="80">
                  <c:v>5007</c:v>
                </c:pt>
                <c:pt idx="81">
                  <c:v>5070</c:v>
                </c:pt>
                <c:pt idx="82">
                  <c:v>5132</c:v>
                </c:pt>
                <c:pt idx="83">
                  <c:v>5194</c:v>
                </c:pt>
                <c:pt idx="84">
                  <c:v>5257</c:v>
                </c:pt>
                <c:pt idx="85">
                  <c:v>5319</c:v>
                </c:pt>
                <c:pt idx="86">
                  <c:v>5382</c:v>
                </c:pt>
                <c:pt idx="87">
                  <c:v>5444</c:v>
                </c:pt>
                <c:pt idx="88">
                  <c:v>5506</c:v>
                </c:pt>
                <c:pt idx="89">
                  <c:v>5569</c:v>
                </c:pt>
                <c:pt idx="90">
                  <c:v>5631</c:v>
                </c:pt>
                <c:pt idx="91">
                  <c:v>5694</c:v>
                </c:pt>
                <c:pt idx="92">
                  <c:v>5756</c:v>
                </c:pt>
                <c:pt idx="93">
                  <c:v>5818</c:v>
                </c:pt>
                <c:pt idx="94">
                  <c:v>5881</c:v>
                </c:pt>
                <c:pt idx="95">
                  <c:v>5943</c:v>
                </c:pt>
                <c:pt idx="96">
                  <c:v>6006</c:v>
                </c:pt>
                <c:pt idx="97">
                  <c:v>6068</c:v>
                </c:pt>
                <c:pt idx="98">
                  <c:v>6130</c:v>
                </c:pt>
                <c:pt idx="99">
                  <c:v>6193</c:v>
                </c:pt>
                <c:pt idx="100">
                  <c:v>6255</c:v>
                </c:pt>
                <c:pt idx="101">
                  <c:v>6318</c:v>
                </c:pt>
                <c:pt idx="102">
                  <c:v>6380</c:v>
                </c:pt>
                <c:pt idx="103">
                  <c:v>6442</c:v>
                </c:pt>
                <c:pt idx="104">
                  <c:v>6505</c:v>
                </c:pt>
                <c:pt idx="105">
                  <c:v>6567</c:v>
                </c:pt>
                <c:pt idx="106">
                  <c:v>6630</c:v>
                </c:pt>
                <c:pt idx="107">
                  <c:v>6692</c:v>
                </c:pt>
                <c:pt idx="108">
                  <c:v>6754</c:v>
                </c:pt>
                <c:pt idx="109">
                  <c:v>6817</c:v>
                </c:pt>
                <c:pt idx="110">
                  <c:v>6879</c:v>
                </c:pt>
                <c:pt idx="111">
                  <c:v>6942</c:v>
                </c:pt>
                <c:pt idx="112">
                  <c:v>7004</c:v>
                </c:pt>
                <c:pt idx="113">
                  <c:v>7066</c:v>
                </c:pt>
                <c:pt idx="114">
                  <c:v>7129</c:v>
                </c:pt>
                <c:pt idx="115">
                  <c:v>7191</c:v>
                </c:pt>
                <c:pt idx="116">
                  <c:v>7254</c:v>
                </c:pt>
                <c:pt idx="117">
                  <c:v>7316</c:v>
                </c:pt>
                <c:pt idx="118">
                  <c:v>7378</c:v>
                </c:pt>
                <c:pt idx="119">
                  <c:v>7441</c:v>
                </c:pt>
                <c:pt idx="120">
                  <c:v>7503</c:v>
                </c:pt>
                <c:pt idx="121">
                  <c:v>7566</c:v>
                </c:pt>
                <c:pt idx="122">
                  <c:v>7628</c:v>
                </c:pt>
                <c:pt idx="123">
                  <c:v>7690</c:v>
                </c:pt>
                <c:pt idx="124">
                  <c:v>7753</c:v>
                </c:pt>
                <c:pt idx="125">
                  <c:v>7815</c:v>
                </c:pt>
                <c:pt idx="126">
                  <c:v>7878</c:v>
                </c:pt>
                <c:pt idx="127">
                  <c:v>7940</c:v>
                </c:pt>
                <c:pt idx="128">
                  <c:v>8002</c:v>
                </c:pt>
                <c:pt idx="129">
                  <c:v>8065</c:v>
                </c:pt>
                <c:pt idx="130">
                  <c:v>8127</c:v>
                </c:pt>
                <c:pt idx="131">
                  <c:v>8190</c:v>
                </c:pt>
                <c:pt idx="132">
                  <c:v>8252</c:v>
                </c:pt>
                <c:pt idx="133">
                  <c:v>8314</c:v>
                </c:pt>
                <c:pt idx="134">
                  <c:v>8377</c:v>
                </c:pt>
                <c:pt idx="135">
                  <c:v>8439</c:v>
                </c:pt>
                <c:pt idx="136">
                  <c:v>8502</c:v>
                </c:pt>
                <c:pt idx="137">
                  <c:v>8564</c:v>
                </c:pt>
                <c:pt idx="138">
                  <c:v>8626</c:v>
                </c:pt>
                <c:pt idx="139">
                  <c:v>8689</c:v>
                </c:pt>
                <c:pt idx="140">
                  <c:v>8751</c:v>
                </c:pt>
                <c:pt idx="141">
                  <c:v>8814</c:v>
                </c:pt>
                <c:pt idx="142">
                  <c:v>8876</c:v>
                </c:pt>
                <c:pt idx="143">
                  <c:v>8938</c:v>
                </c:pt>
                <c:pt idx="144">
                  <c:v>9001</c:v>
                </c:pt>
                <c:pt idx="145">
                  <c:v>9063</c:v>
                </c:pt>
                <c:pt idx="146">
                  <c:v>9126</c:v>
                </c:pt>
                <c:pt idx="147">
                  <c:v>9188</c:v>
                </c:pt>
                <c:pt idx="148">
                  <c:v>9250</c:v>
                </c:pt>
                <c:pt idx="149">
                  <c:v>9313</c:v>
                </c:pt>
                <c:pt idx="150">
                  <c:v>9375</c:v>
                </c:pt>
                <c:pt idx="151">
                  <c:v>9438</c:v>
                </c:pt>
                <c:pt idx="152">
                  <c:v>9500</c:v>
                </c:pt>
                <c:pt idx="153">
                  <c:v>9562</c:v>
                </c:pt>
                <c:pt idx="154">
                  <c:v>9625</c:v>
                </c:pt>
                <c:pt idx="155">
                  <c:v>9687</c:v>
                </c:pt>
                <c:pt idx="156">
                  <c:v>9750</c:v>
                </c:pt>
                <c:pt idx="157">
                  <c:v>9812</c:v>
                </c:pt>
                <c:pt idx="158">
                  <c:v>9874</c:v>
                </c:pt>
                <c:pt idx="159">
                  <c:v>9937</c:v>
                </c:pt>
                <c:pt idx="160">
                  <c:v>9999</c:v>
                </c:pt>
              </c:numCache>
            </c:numRef>
          </c:xVal>
          <c:yVal>
            <c:numRef>
              <c:f>'age copunt'!$D$5:$D$165</c:f>
              <c:numCache>
                <c:formatCode>General</c:formatCode>
                <c:ptCount val="161"/>
                <c:pt idx="0">
                  <c:v>0</c:v>
                </c:pt>
                <c:pt idx="1">
                  <c:v>0</c:v>
                </c:pt>
                <c:pt idx="2">
                  <c:v>1</c:v>
                </c:pt>
                <c:pt idx="3">
                  <c:v>1</c:v>
                </c:pt>
                <c:pt idx="4">
                  <c:v>1</c:v>
                </c:pt>
                <c:pt idx="5">
                  <c:v>0</c:v>
                </c:pt>
                <c:pt idx="6">
                  <c:v>1</c:v>
                </c:pt>
                <c:pt idx="7">
                  <c:v>1</c:v>
                </c:pt>
                <c:pt idx="8">
                  <c:v>0</c:v>
                </c:pt>
                <c:pt idx="9">
                  <c:v>0</c:v>
                </c:pt>
                <c:pt idx="10">
                  <c:v>1</c:v>
                </c:pt>
                <c:pt idx="11">
                  <c:v>1</c:v>
                </c:pt>
                <c:pt idx="12">
                  <c:v>1</c:v>
                </c:pt>
                <c:pt idx="13">
                  <c:v>0</c:v>
                </c:pt>
                <c:pt idx="14">
                  <c:v>0</c:v>
                </c:pt>
                <c:pt idx="15">
                  <c:v>1</c:v>
                </c:pt>
                <c:pt idx="16">
                  <c:v>0</c:v>
                </c:pt>
                <c:pt idx="17">
                  <c:v>0</c:v>
                </c:pt>
                <c:pt idx="18">
                  <c:v>1</c:v>
                </c:pt>
                <c:pt idx="19">
                  <c:v>1</c:v>
                </c:pt>
                <c:pt idx="20">
                  <c:v>0</c:v>
                </c:pt>
                <c:pt idx="21">
                  <c:v>0</c:v>
                </c:pt>
                <c:pt idx="22">
                  <c:v>1</c:v>
                </c:pt>
                <c:pt idx="23">
                  <c:v>1</c:v>
                </c:pt>
                <c:pt idx="24">
                  <c:v>0</c:v>
                </c:pt>
                <c:pt idx="25">
                  <c:v>0</c:v>
                </c:pt>
                <c:pt idx="26">
                  <c:v>1</c:v>
                </c:pt>
                <c:pt idx="27">
                  <c:v>1</c:v>
                </c:pt>
                <c:pt idx="28">
                  <c:v>0</c:v>
                </c:pt>
                <c:pt idx="29">
                  <c:v>0</c:v>
                </c:pt>
                <c:pt idx="30">
                  <c:v>0</c:v>
                </c:pt>
                <c:pt idx="31">
                  <c:v>1</c:v>
                </c:pt>
                <c:pt idx="32">
                  <c:v>0</c:v>
                </c:pt>
                <c:pt idx="33">
                  <c:v>0</c:v>
                </c:pt>
                <c:pt idx="34">
                  <c:v>0</c:v>
                </c:pt>
                <c:pt idx="35">
                  <c:v>1</c:v>
                </c:pt>
                <c:pt idx="36">
                  <c:v>1</c:v>
                </c:pt>
                <c:pt idx="37">
                  <c:v>0</c:v>
                </c:pt>
                <c:pt idx="38">
                  <c:v>0</c:v>
                </c:pt>
                <c:pt idx="39">
                  <c:v>1</c:v>
                </c:pt>
                <c:pt idx="40">
                  <c:v>1</c:v>
                </c:pt>
                <c:pt idx="41">
                  <c:v>0</c:v>
                </c:pt>
                <c:pt idx="42">
                  <c:v>0</c:v>
                </c:pt>
                <c:pt idx="43">
                  <c:v>1</c:v>
                </c:pt>
                <c:pt idx="44">
                  <c:v>1</c:v>
                </c:pt>
                <c:pt idx="45">
                  <c:v>0</c:v>
                </c:pt>
                <c:pt idx="46">
                  <c:v>1</c:v>
                </c:pt>
                <c:pt idx="47">
                  <c:v>1</c:v>
                </c:pt>
                <c:pt idx="48">
                  <c:v>1</c:v>
                </c:pt>
                <c:pt idx="49">
                  <c:v>0</c:v>
                </c:pt>
                <c:pt idx="50">
                  <c:v>1</c:v>
                </c:pt>
                <c:pt idx="51">
                  <c:v>1</c:v>
                </c:pt>
                <c:pt idx="52">
                  <c:v>0</c:v>
                </c:pt>
                <c:pt idx="53">
                  <c:v>0</c:v>
                </c:pt>
                <c:pt idx="54">
                  <c:v>0</c:v>
                </c:pt>
                <c:pt idx="55">
                  <c:v>1</c:v>
                </c:pt>
                <c:pt idx="56">
                  <c:v>0</c:v>
                </c:pt>
                <c:pt idx="57">
                  <c:v>0</c:v>
                </c:pt>
                <c:pt idx="58">
                  <c:v>0</c:v>
                </c:pt>
                <c:pt idx="59">
                  <c:v>1</c:v>
                </c:pt>
                <c:pt idx="60">
                  <c:v>1</c:v>
                </c:pt>
                <c:pt idx="61">
                  <c:v>0</c:v>
                </c:pt>
                <c:pt idx="62">
                  <c:v>0</c:v>
                </c:pt>
                <c:pt idx="63">
                  <c:v>1</c:v>
                </c:pt>
                <c:pt idx="64">
                  <c:v>1</c:v>
                </c:pt>
                <c:pt idx="65">
                  <c:v>0</c:v>
                </c:pt>
                <c:pt idx="66">
                  <c:v>0</c:v>
                </c:pt>
                <c:pt idx="67">
                  <c:v>1</c:v>
                </c:pt>
                <c:pt idx="68">
                  <c:v>1</c:v>
                </c:pt>
                <c:pt idx="69">
                  <c:v>0</c:v>
                </c:pt>
                <c:pt idx="70">
                  <c:v>0</c:v>
                </c:pt>
                <c:pt idx="71">
                  <c:v>1</c:v>
                </c:pt>
                <c:pt idx="72">
                  <c:v>1</c:v>
                </c:pt>
                <c:pt idx="73">
                  <c:v>1</c:v>
                </c:pt>
                <c:pt idx="74">
                  <c:v>0</c:v>
                </c:pt>
                <c:pt idx="75">
                  <c:v>1</c:v>
                </c:pt>
                <c:pt idx="76">
                  <c:v>1</c:v>
                </c:pt>
                <c:pt idx="77">
                  <c:v>1</c:v>
                </c:pt>
                <c:pt idx="78">
                  <c:v>0</c:v>
                </c:pt>
                <c:pt idx="79">
                  <c:v>0</c:v>
                </c:pt>
                <c:pt idx="80">
                  <c:v>1</c:v>
                </c:pt>
                <c:pt idx="81">
                  <c:v>0</c:v>
                </c:pt>
                <c:pt idx="82">
                  <c:v>0</c:v>
                </c:pt>
                <c:pt idx="83">
                  <c:v>0</c:v>
                </c:pt>
                <c:pt idx="84">
                  <c:v>1</c:v>
                </c:pt>
                <c:pt idx="85">
                  <c:v>0</c:v>
                </c:pt>
                <c:pt idx="86">
                  <c:v>0</c:v>
                </c:pt>
                <c:pt idx="87">
                  <c:v>1</c:v>
                </c:pt>
                <c:pt idx="88">
                  <c:v>1</c:v>
                </c:pt>
                <c:pt idx="89">
                  <c:v>0</c:v>
                </c:pt>
                <c:pt idx="90">
                  <c:v>0</c:v>
                </c:pt>
                <c:pt idx="91">
                  <c:v>1</c:v>
                </c:pt>
                <c:pt idx="92">
                  <c:v>1</c:v>
                </c:pt>
                <c:pt idx="93">
                  <c:v>1</c:v>
                </c:pt>
                <c:pt idx="94">
                  <c:v>0</c:v>
                </c:pt>
                <c:pt idx="95">
                  <c:v>2</c:v>
                </c:pt>
                <c:pt idx="96">
                  <c:v>13</c:v>
                </c:pt>
                <c:pt idx="97">
                  <c:v>26</c:v>
                </c:pt>
                <c:pt idx="98">
                  <c:v>38</c:v>
                </c:pt>
                <c:pt idx="99">
                  <c:v>51</c:v>
                </c:pt>
                <c:pt idx="100">
                  <c:v>63</c:v>
                </c:pt>
                <c:pt idx="101">
                  <c:v>75</c:v>
                </c:pt>
                <c:pt idx="102">
                  <c:v>88</c:v>
                </c:pt>
                <c:pt idx="103">
                  <c:v>100</c:v>
                </c:pt>
                <c:pt idx="104">
                  <c:v>113</c:v>
                </c:pt>
                <c:pt idx="105">
                  <c:v>125</c:v>
                </c:pt>
                <c:pt idx="106">
                  <c:v>138</c:v>
                </c:pt>
                <c:pt idx="107">
                  <c:v>150</c:v>
                </c:pt>
                <c:pt idx="108">
                  <c:v>163</c:v>
                </c:pt>
                <c:pt idx="109">
                  <c:v>175</c:v>
                </c:pt>
                <c:pt idx="110">
                  <c:v>188</c:v>
                </c:pt>
                <c:pt idx="111">
                  <c:v>200</c:v>
                </c:pt>
                <c:pt idx="112">
                  <c:v>213</c:v>
                </c:pt>
                <c:pt idx="113">
                  <c:v>226</c:v>
                </c:pt>
                <c:pt idx="114">
                  <c:v>238</c:v>
                </c:pt>
                <c:pt idx="115">
                  <c:v>251</c:v>
                </c:pt>
                <c:pt idx="116">
                  <c:v>263</c:v>
                </c:pt>
                <c:pt idx="117">
                  <c:v>275</c:v>
                </c:pt>
                <c:pt idx="118">
                  <c:v>288</c:v>
                </c:pt>
                <c:pt idx="119">
                  <c:v>300</c:v>
                </c:pt>
                <c:pt idx="120">
                  <c:v>313</c:v>
                </c:pt>
                <c:pt idx="121">
                  <c:v>325</c:v>
                </c:pt>
                <c:pt idx="122">
                  <c:v>338</c:v>
                </c:pt>
                <c:pt idx="123">
                  <c:v>350</c:v>
                </c:pt>
                <c:pt idx="124">
                  <c:v>363</c:v>
                </c:pt>
                <c:pt idx="125">
                  <c:v>375</c:v>
                </c:pt>
                <c:pt idx="126">
                  <c:v>388</c:v>
                </c:pt>
                <c:pt idx="127">
                  <c:v>400</c:v>
                </c:pt>
                <c:pt idx="128">
                  <c:v>413</c:v>
                </c:pt>
                <c:pt idx="129">
                  <c:v>426</c:v>
                </c:pt>
                <c:pt idx="130">
                  <c:v>438</c:v>
                </c:pt>
                <c:pt idx="131">
                  <c:v>450</c:v>
                </c:pt>
                <c:pt idx="132">
                  <c:v>463</c:v>
                </c:pt>
                <c:pt idx="133">
                  <c:v>475</c:v>
                </c:pt>
                <c:pt idx="134">
                  <c:v>488</c:v>
                </c:pt>
                <c:pt idx="135">
                  <c:v>500</c:v>
                </c:pt>
                <c:pt idx="136">
                  <c:v>512</c:v>
                </c:pt>
                <c:pt idx="137">
                  <c:v>525</c:v>
                </c:pt>
                <c:pt idx="138">
                  <c:v>537</c:v>
                </c:pt>
                <c:pt idx="139">
                  <c:v>550</c:v>
                </c:pt>
                <c:pt idx="140">
                  <c:v>563</c:v>
                </c:pt>
                <c:pt idx="141">
                  <c:v>575</c:v>
                </c:pt>
                <c:pt idx="142">
                  <c:v>588</c:v>
                </c:pt>
                <c:pt idx="143">
                  <c:v>600</c:v>
                </c:pt>
                <c:pt idx="144">
                  <c:v>613</c:v>
                </c:pt>
                <c:pt idx="145">
                  <c:v>625</c:v>
                </c:pt>
                <c:pt idx="146">
                  <c:v>638</c:v>
                </c:pt>
                <c:pt idx="147">
                  <c:v>650</c:v>
                </c:pt>
                <c:pt idx="148">
                  <c:v>663</c:v>
                </c:pt>
                <c:pt idx="149">
                  <c:v>675</c:v>
                </c:pt>
                <c:pt idx="150">
                  <c:v>688</c:v>
                </c:pt>
                <c:pt idx="151">
                  <c:v>700</c:v>
                </c:pt>
                <c:pt idx="152">
                  <c:v>712</c:v>
                </c:pt>
                <c:pt idx="153">
                  <c:v>725</c:v>
                </c:pt>
                <c:pt idx="154">
                  <c:v>738</c:v>
                </c:pt>
                <c:pt idx="155">
                  <c:v>750</c:v>
                </c:pt>
                <c:pt idx="156">
                  <c:v>763</c:v>
                </c:pt>
                <c:pt idx="157">
                  <c:v>775</c:v>
                </c:pt>
                <c:pt idx="158">
                  <c:v>787</c:v>
                </c:pt>
                <c:pt idx="159">
                  <c:v>800</c:v>
                </c:pt>
                <c:pt idx="160">
                  <c:v>812</c:v>
                </c:pt>
              </c:numCache>
            </c:numRef>
          </c:yVal>
          <c:smooth val="1"/>
        </c:ser>
        <c:dLbls>
          <c:showLegendKey val="0"/>
          <c:showVal val="0"/>
          <c:showCatName val="0"/>
          <c:showSerName val="0"/>
          <c:showPercent val="0"/>
          <c:showBubbleSize val="0"/>
        </c:dLbls>
        <c:axId val="366068584"/>
        <c:axId val="366068976"/>
      </c:scatterChart>
      <c:valAx>
        <c:axId val="3660685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Time</a:t>
                </a:r>
                <a:r>
                  <a:rPr lang="en-US" baseline="0"/>
                  <a:t> Stamp</a:t>
                </a:r>
                <a:endParaRPr lang="en-US"/>
              </a:p>
            </c:rich>
          </c:tx>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66068976"/>
        <c:crosses val="autoZero"/>
        <c:crossBetween val="midCat"/>
      </c:valAx>
      <c:valAx>
        <c:axId val="3660689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Age COunt</a:t>
                </a:r>
              </a:p>
            </c:rich>
          </c:tx>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66068584"/>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9A35CE0-DB62-46F8-B3E6-29E7EB70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304F8EFB.dotm</Template>
  <TotalTime>1142</TotalTime>
  <Pages>34</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Michigan Technological University</Company>
  <LinksUpToDate>false</LinksUpToDate>
  <CharactersWithSpaces>10113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kdsouza</dc:creator>
  <cp:keywords/>
  <dc:description/>
  <cp:lastModifiedBy>kdsouza</cp:lastModifiedBy>
  <cp:revision>31</cp:revision>
  <dcterms:created xsi:type="dcterms:W3CDTF">2016-03-29T06:56:00Z</dcterms:created>
  <dcterms:modified xsi:type="dcterms:W3CDTF">2016-04-04T01:08:00Z</dcterms:modified>
</cp:coreProperties>
</file>