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E96" w:rsidRDefault="00927E96">
      <w:pPr>
        <w:rPr>
          <w:noProof/>
        </w:rPr>
      </w:pPr>
      <w:r>
        <w:rPr>
          <w:noProof/>
        </w:rPr>
        <w:t>Charts</w:t>
      </w:r>
    </w:p>
    <w:p w:rsidR="00927E96" w:rsidRDefault="00927E96">
      <w:pPr>
        <w:rPr>
          <w:noProof/>
        </w:rPr>
      </w:pPr>
      <w:r>
        <w:rPr>
          <w:noProof/>
        </w:rPr>
        <w:t>Calibrated</w:t>
      </w:r>
    </w:p>
    <w:p w:rsidR="00F97999" w:rsidRDefault="009F5610">
      <w:r>
        <w:rPr>
          <w:noProof/>
        </w:rPr>
        <w:drawing>
          <wp:inline distT="0" distB="0" distL="0" distR="0" wp14:anchorId="7890418C" wp14:editId="71E72CFC">
            <wp:extent cx="7581265" cy="53244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15106" cy="534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96" w:rsidRDefault="00927E96"/>
    <w:p w:rsidR="00927E96" w:rsidRDefault="00927E96">
      <w:proofErr w:type="spellStart"/>
      <w:r>
        <w:t>Calibreated</w:t>
      </w:r>
      <w:proofErr w:type="spellEnd"/>
      <w:r>
        <w:t xml:space="preserve"> with transient response</w:t>
      </w:r>
    </w:p>
    <w:p w:rsidR="009F5610" w:rsidRDefault="009F5610">
      <w:r>
        <w:rPr>
          <w:noProof/>
        </w:rPr>
        <w:lastRenderedPageBreak/>
        <w:drawing>
          <wp:inline distT="0" distB="0" distL="0" distR="0" wp14:anchorId="316B72CE" wp14:editId="638C779F">
            <wp:extent cx="7574280" cy="47339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10" w:rsidRDefault="009F5610"/>
    <w:p w:rsidR="009F5610" w:rsidRDefault="009F5610"/>
    <w:p w:rsidR="009F5610" w:rsidRDefault="009F5610">
      <w:r>
        <w:rPr>
          <w:noProof/>
        </w:rPr>
        <w:lastRenderedPageBreak/>
        <w:drawing>
          <wp:inline distT="0" distB="0" distL="0" distR="0" wp14:anchorId="5F5244C8" wp14:editId="37FB1DF8">
            <wp:extent cx="5943600" cy="4556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  <w:r>
        <w:rPr>
          <w:noProof/>
        </w:rPr>
        <w:t>Method 2, scale and offset</w:t>
      </w:r>
    </w:p>
    <w:p w:rsidR="00AD0EC1" w:rsidRDefault="00AD0EC1">
      <w:r>
        <w:rPr>
          <w:noProof/>
        </w:rPr>
        <w:lastRenderedPageBreak/>
        <w:drawing>
          <wp:inline distT="0" distB="0" distL="0" distR="0" wp14:anchorId="3B3108AA" wp14:editId="0EDBBBA2">
            <wp:extent cx="5341477" cy="33384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0820" cy="33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610" w:rsidRDefault="009F5610"/>
    <w:p w:rsidR="009F5610" w:rsidRDefault="009F5610"/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</w:p>
    <w:p w:rsidR="00927E96" w:rsidRDefault="00927E96">
      <w:pPr>
        <w:rPr>
          <w:noProof/>
        </w:rPr>
      </w:pPr>
      <w:bookmarkStart w:id="0" w:name="_GoBack"/>
      <w:r>
        <w:rPr>
          <w:noProof/>
        </w:rPr>
        <w:t>CAN King</w:t>
      </w:r>
    </w:p>
    <w:p w:rsidR="009F5610" w:rsidRDefault="009F5610">
      <w:r>
        <w:rPr>
          <w:noProof/>
        </w:rPr>
        <w:lastRenderedPageBreak/>
        <w:drawing>
          <wp:inline distT="0" distB="0" distL="0" distR="0" wp14:anchorId="656C9650" wp14:editId="05999C2C">
            <wp:extent cx="5943600" cy="5915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87F54" w:rsidRDefault="00087F54">
      <w:r>
        <w:rPr>
          <w:noProof/>
        </w:rPr>
        <w:lastRenderedPageBreak/>
        <w:drawing>
          <wp:inline distT="0" distB="0" distL="0" distR="0" wp14:anchorId="6100069E" wp14:editId="255A925E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17" w:rsidRDefault="00565817">
      <w:r>
        <w:rPr>
          <w:noProof/>
        </w:rPr>
        <w:drawing>
          <wp:inline distT="0" distB="0" distL="0" distR="0" wp14:anchorId="5DBBD72B" wp14:editId="16040D3E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17" w:rsidRDefault="00565817">
      <w:r>
        <w:rPr>
          <w:noProof/>
        </w:rPr>
        <w:lastRenderedPageBreak/>
        <w:drawing>
          <wp:inline distT="0" distB="0" distL="0" distR="0" wp14:anchorId="0C9FB4B9" wp14:editId="16EE0449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17" w:rsidRDefault="00565817">
      <w:r>
        <w:rPr>
          <w:noProof/>
        </w:rPr>
        <w:drawing>
          <wp:inline distT="0" distB="0" distL="0" distR="0" wp14:anchorId="3734B6FE" wp14:editId="215E7D7B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91" w:rsidRDefault="00B41A91">
      <w:r>
        <w:rPr>
          <w:noProof/>
        </w:rPr>
        <w:lastRenderedPageBreak/>
        <w:drawing>
          <wp:inline distT="0" distB="0" distL="0" distR="0" wp14:anchorId="09FC911F" wp14:editId="3F770129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91" w:rsidRDefault="00B41A91">
      <w:r>
        <w:rPr>
          <w:noProof/>
        </w:rPr>
        <w:drawing>
          <wp:inline distT="0" distB="0" distL="0" distR="0" wp14:anchorId="44703121" wp14:editId="7C5A231E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B41A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7AC"/>
    <w:rsid w:val="0000501F"/>
    <w:rsid w:val="000367AC"/>
    <w:rsid w:val="00087F54"/>
    <w:rsid w:val="00565817"/>
    <w:rsid w:val="00663E64"/>
    <w:rsid w:val="00927E96"/>
    <w:rsid w:val="009F5610"/>
    <w:rsid w:val="00A823EC"/>
    <w:rsid w:val="00AD0EC1"/>
    <w:rsid w:val="00B41A91"/>
    <w:rsid w:val="00C273B7"/>
    <w:rsid w:val="00DA1B2F"/>
    <w:rsid w:val="00F9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A44E75-245B-4781-9402-53FCDC318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EE6758BD.dotm</Template>
  <TotalTime>109</TotalTime>
  <Pages>8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MTU</Company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fgreeshm</dc:creator>
  <cp:keywords/>
  <dc:description/>
  <cp:lastModifiedBy>kdsouza</cp:lastModifiedBy>
  <cp:revision>7</cp:revision>
  <dcterms:created xsi:type="dcterms:W3CDTF">2016-03-21T20:49:00Z</dcterms:created>
  <dcterms:modified xsi:type="dcterms:W3CDTF">2016-04-01T11:05:00Z</dcterms:modified>
</cp:coreProperties>
</file>